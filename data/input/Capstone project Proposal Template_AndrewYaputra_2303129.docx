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F128" w14:textId="77777777" w:rsidR="00603C7A" w:rsidRDefault="00603C7A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sz w:val="32"/>
          <w:szCs w:val="33"/>
        </w:rPr>
        <w:t>Singapore Institute of Technology</w:t>
      </w:r>
    </w:p>
    <w:p w14:paraId="0DCC897D" w14:textId="28E39F3A" w:rsidR="00603C7A" w:rsidRDefault="00866D62" w:rsidP="00A60E08">
      <w:pPr>
        <w:pStyle w:val="BodyText"/>
        <w:jc w:val="center"/>
        <w:rPr>
          <w:b/>
          <w:sz w:val="32"/>
          <w:szCs w:val="33"/>
        </w:rPr>
      </w:pPr>
      <w:r w:rsidRPr="00866D62">
        <w:rPr>
          <w:b/>
          <w:sz w:val="32"/>
          <w:szCs w:val="33"/>
        </w:rPr>
        <w:t xml:space="preserve">Information and Communications </w:t>
      </w:r>
      <w:r w:rsidR="00603C7A" w:rsidRPr="00FE07AF">
        <w:rPr>
          <w:b/>
          <w:sz w:val="32"/>
          <w:szCs w:val="33"/>
        </w:rPr>
        <w:t>Technology Cluster</w:t>
      </w:r>
    </w:p>
    <w:p w14:paraId="7AC340D8" w14:textId="77777777" w:rsidR="00603C7A" w:rsidRPr="00FE07AF" w:rsidRDefault="00603C7A" w:rsidP="00A60E08">
      <w:pPr>
        <w:pStyle w:val="BodyText"/>
        <w:jc w:val="center"/>
        <w:rPr>
          <w:b/>
          <w:sz w:val="32"/>
          <w:szCs w:val="33"/>
        </w:rPr>
      </w:pPr>
    </w:p>
    <w:p w14:paraId="2F9BA6C4" w14:textId="24BDBD14" w:rsidR="00603C7A" w:rsidRPr="00FE07AF" w:rsidRDefault="000E37FD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sz w:val="32"/>
          <w:szCs w:val="33"/>
        </w:rPr>
        <w:t>BAC3004</w:t>
      </w:r>
      <w:r w:rsidR="00603C7A" w:rsidRPr="00FE07AF">
        <w:rPr>
          <w:b/>
          <w:sz w:val="32"/>
          <w:szCs w:val="33"/>
        </w:rPr>
        <w:t xml:space="preserve"> Capstone Project</w:t>
      </w:r>
    </w:p>
    <w:p w14:paraId="01597045" w14:textId="77777777" w:rsidR="00603C7A" w:rsidRPr="00FE07AF" w:rsidRDefault="00603C7A" w:rsidP="00A60E08">
      <w:pPr>
        <w:pStyle w:val="BodyText"/>
        <w:jc w:val="center"/>
        <w:rPr>
          <w:sz w:val="28"/>
          <w:szCs w:val="28"/>
        </w:rPr>
      </w:pPr>
    </w:p>
    <w:p w14:paraId="5F34A9FB" w14:textId="48DD8768" w:rsidR="00603C7A" w:rsidRPr="00FE07AF" w:rsidRDefault="00603C7A" w:rsidP="00A60E08">
      <w:pPr>
        <w:pStyle w:val="BodyText"/>
        <w:jc w:val="center"/>
        <w:rPr>
          <w:sz w:val="28"/>
          <w:szCs w:val="28"/>
          <w:u w:val="single"/>
        </w:rPr>
      </w:pPr>
      <w:r w:rsidRPr="00FE07AF">
        <w:rPr>
          <w:sz w:val="28"/>
          <w:szCs w:val="28"/>
          <w:u w:val="single"/>
        </w:rPr>
        <w:t xml:space="preserve">Capstone Project </w:t>
      </w:r>
      <w:r w:rsidR="000E37FD">
        <w:rPr>
          <w:sz w:val="28"/>
          <w:szCs w:val="28"/>
          <w:u w:val="single"/>
        </w:rPr>
        <w:t>Proposal</w:t>
      </w:r>
    </w:p>
    <w:p w14:paraId="0269F4C1" w14:textId="77777777" w:rsidR="00603C7A" w:rsidRDefault="00603C7A" w:rsidP="00A60E08">
      <w:pPr>
        <w:pStyle w:val="BodyText"/>
      </w:pPr>
    </w:p>
    <w:p w14:paraId="35DF44A4" w14:textId="77777777" w:rsidR="00603C7A" w:rsidRDefault="00603C7A" w:rsidP="00E06E5F">
      <w:pPr>
        <w:pStyle w:val="Heading1"/>
        <w:numPr>
          <w:ilvl w:val="0"/>
          <w:numId w:val="34"/>
        </w:numPr>
      </w:pPr>
      <w:r>
        <w:t>General Capstone Project Information</w:t>
      </w:r>
    </w:p>
    <w:p w14:paraId="515907B8" w14:textId="77777777" w:rsidR="00603C7A" w:rsidRDefault="00603C7A" w:rsidP="00D8307C">
      <w:pPr>
        <w:pStyle w:val="BodyText"/>
      </w:pPr>
    </w:p>
    <w:p w14:paraId="2F668E9E" w14:textId="527A0F6E" w:rsidR="00B92548" w:rsidRPr="00AE1164" w:rsidRDefault="00B92548" w:rsidP="00B92548">
      <w:pPr>
        <w:pStyle w:val="BodyText"/>
        <w:rPr>
          <w:b/>
        </w:rPr>
      </w:pPr>
      <w:r>
        <w:rPr>
          <w:b/>
        </w:rPr>
        <w:t xml:space="preserve">Project </w:t>
      </w:r>
      <w:r w:rsidR="007700D2" w:rsidRPr="00577CE2">
        <w:rPr>
          <w:b/>
        </w:rPr>
        <w:t>Information</w:t>
      </w:r>
      <w:r w:rsidRPr="00AE1164">
        <w:rPr>
          <w:b/>
        </w:rPr>
        <w:t>:</w:t>
      </w:r>
    </w:p>
    <w:p w14:paraId="0C7A0FC1" w14:textId="77777777" w:rsidR="00B92548" w:rsidRDefault="00B92548" w:rsidP="00B92548">
      <w:pPr>
        <w:pStyle w:val="BodyText"/>
      </w:pPr>
    </w:p>
    <w:p w14:paraId="41BB161C" w14:textId="0C5CF635" w:rsidR="00B92548" w:rsidRDefault="00B92548" w:rsidP="00B92548">
      <w:pPr>
        <w:pStyle w:val="BodyText"/>
      </w:pPr>
      <w:r>
        <w:t>(Project Title)</w:t>
      </w:r>
      <w:r w:rsidRPr="00AE1164">
        <w:t>:</w:t>
      </w:r>
      <w:r>
        <w:t xml:space="preserve"> </w:t>
      </w:r>
      <w:sdt>
        <w:sdtPr>
          <w:id w:val="664052563"/>
          <w:placeholder>
            <w:docPart w:val="6EA86982CA4B48C4B2A93E8AC8DA1133"/>
          </w:placeholder>
          <w15:color w:val="FF0000"/>
          <w:text/>
        </w:sdtPr>
        <w:sdtContent>
          <w:r w:rsidR="008901F0" w:rsidRPr="00FD16C9">
            <w:t>Avatar-Based Oral Assessment for Paper Understanding</w:t>
          </w:r>
        </w:sdtContent>
      </w:sdt>
    </w:p>
    <w:p w14:paraId="414C1673" w14:textId="77777777" w:rsidR="00B92548" w:rsidRDefault="00B92548" w:rsidP="00B92548">
      <w:pPr>
        <w:pStyle w:val="BodyText"/>
      </w:pPr>
    </w:p>
    <w:p w14:paraId="1F06114C" w14:textId="55093FD5" w:rsidR="00B92548" w:rsidRDefault="00B92548" w:rsidP="00B92548">
      <w:pPr>
        <w:pStyle w:val="BodyText"/>
      </w:pPr>
      <w:r>
        <w:t xml:space="preserve">(Organization): </w:t>
      </w:r>
      <w:sdt>
        <w:sdtPr>
          <w:id w:val="-1463258527"/>
          <w:placeholder>
            <w:docPart w:val="952E7C3D1EC54B0C9E007B3EA93AF261"/>
          </w:placeholder>
          <w15:color w:val="FF0000"/>
          <w:text/>
        </w:sdtPr>
        <w:sdtContent>
          <w:r w:rsidR="008901F0">
            <w:t>Singapore Institute of Technology(SIT)</w:t>
          </w:r>
        </w:sdtContent>
      </w:sdt>
    </w:p>
    <w:p w14:paraId="46D24A14" w14:textId="526F532E" w:rsidR="00B92548" w:rsidRDefault="00B92548" w:rsidP="00B92548">
      <w:pPr>
        <w:pStyle w:val="BodyText"/>
      </w:pPr>
    </w:p>
    <w:p w14:paraId="2509250E" w14:textId="715E6B7C" w:rsidR="00577CE2" w:rsidRPr="002D1A5F" w:rsidRDefault="00577CE2" w:rsidP="00B92548">
      <w:pPr>
        <w:pStyle w:val="BodyText"/>
      </w:pPr>
      <w:r w:rsidRPr="002D1A5F">
        <w:t>(Initiation):</w:t>
      </w:r>
    </w:p>
    <w:p w14:paraId="4E4E6078" w14:textId="77777777" w:rsidR="00577CE2" w:rsidRPr="00122818" w:rsidRDefault="00577CE2" w:rsidP="00B92548">
      <w:pPr>
        <w:pStyle w:val="BodyText"/>
        <w:rPr>
          <w:color w:val="FF0000"/>
        </w:rPr>
      </w:pPr>
    </w:p>
    <w:p w14:paraId="305B5A8D" w14:textId="427FF952" w:rsidR="00577CE2" w:rsidRPr="00122818" w:rsidRDefault="00000000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915368571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CE2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577CE2" w:rsidRPr="00122818">
        <w:rPr>
          <w:color w:val="FF0000"/>
        </w:rPr>
        <w:t xml:space="preserve"> </w:t>
      </w:r>
      <w:r w:rsidR="00ED53D3" w:rsidRPr="00122818">
        <w:rPr>
          <w:color w:val="FF0000"/>
        </w:rPr>
        <w:t>Project initiated by industry</w:t>
      </w:r>
    </w:p>
    <w:p w14:paraId="3BAD911D" w14:textId="4F025378" w:rsidR="00577CE2" w:rsidRPr="00122818" w:rsidRDefault="00000000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1379667943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01F0"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 w:rsidR="00577CE2" w:rsidRPr="00122818">
        <w:rPr>
          <w:color w:val="FF0000"/>
        </w:rPr>
        <w:t xml:space="preserve"> </w:t>
      </w:r>
      <w:r w:rsidR="00C92BB3" w:rsidRPr="00122818">
        <w:rPr>
          <w:color w:val="FF0000"/>
        </w:rPr>
        <w:t>Project initiated by student</w:t>
      </w:r>
    </w:p>
    <w:p w14:paraId="6CFF4BC1" w14:textId="3DE48EED" w:rsidR="00DD3E58" w:rsidRPr="00122818" w:rsidRDefault="00DD3E58" w:rsidP="00577CE2">
      <w:pPr>
        <w:pStyle w:val="BodyText"/>
        <w:rPr>
          <w:color w:val="FF0000"/>
        </w:rPr>
      </w:pPr>
    </w:p>
    <w:p w14:paraId="044BDED0" w14:textId="0811A48A" w:rsidR="00DD3E58" w:rsidRPr="002D1A5F" w:rsidRDefault="00DD3E58" w:rsidP="00577CE2">
      <w:pPr>
        <w:pStyle w:val="BodyText"/>
      </w:pPr>
      <w:r w:rsidRPr="002D1A5F">
        <w:t>(Multi-disciplinary)</w:t>
      </w:r>
      <w:r w:rsidR="00612F86">
        <w:t>:</w:t>
      </w:r>
    </w:p>
    <w:p w14:paraId="5A41271D" w14:textId="77777777" w:rsidR="002C3ACD" w:rsidRPr="00122818" w:rsidRDefault="002C3ACD" w:rsidP="00577CE2">
      <w:pPr>
        <w:pStyle w:val="BodyText"/>
        <w:rPr>
          <w:color w:val="FF0000"/>
        </w:rPr>
      </w:pPr>
    </w:p>
    <w:p w14:paraId="1BE902A2" w14:textId="3D4B98EE" w:rsidR="002C3ACD" w:rsidRPr="00122818" w:rsidRDefault="00000000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49670386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ACD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multi-disciplinary</w:t>
      </w:r>
      <w:r w:rsidR="00DB5042" w:rsidRPr="00122818">
        <w:rPr>
          <w:color w:val="FF0000"/>
          <w:lang w:eastAsia="zh-TW"/>
        </w:rPr>
        <w:t xml:space="preserve"> (e.g. ICT and ENG)</w:t>
      </w:r>
    </w:p>
    <w:p w14:paraId="5516D0F3" w14:textId="4D80A626" w:rsidR="002C3ACD" w:rsidRPr="00122818" w:rsidRDefault="00000000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1129207240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901F0"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single-disciplinary</w:t>
      </w:r>
      <w:r w:rsidR="00DB5042" w:rsidRPr="00122818">
        <w:rPr>
          <w:color w:val="FF0000"/>
          <w:lang w:eastAsia="zh-TW"/>
        </w:rPr>
        <w:t xml:space="preserve"> (e.g. ICT only)</w:t>
      </w:r>
    </w:p>
    <w:p w14:paraId="0C70C752" w14:textId="77777777" w:rsidR="00B92548" w:rsidRDefault="00B92548" w:rsidP="00B92548">
      <w:pPr>
        <w:pStyle w:val="BodyText"/>
      </w:pPr>
    </w:p>
    <w:p w14:paraId="5D9B5766" w14:textId="77777777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Candidate Particulars:</w:t>
      </w:r>
    </w:p>
    <w:p w14:paraId="2B74D041" w14:textId="77777777" w:rsidR="00B92548" w:rsidRDefault="00B92548" w:rsidP="00B92548">
      <w:pPr>
        <w:pStyle w:val="BodyText"/>
      </w:pPr>
    </w:p>
    <w:p w14:paraId="3B660C2E" w14:textId="5595B0A8" w:rsidR="00B92548" w:rsidRDefault="00B92548" w:rsidP="00B92548">
      <w:pPr>
        <w:pStyle w:val="BodyText"/>
      </w:pPr>
      <w:r>
        <w:t>(</w:t>
      </w:r>
      <w:r w:rsidRPr="00AE1164">
        <w:t xml:space="preserve">Name of </w:t>
      </w:r>
      <w:r>
        <w:t>Candidate)</w:t>
      </w:r>
      <w:r w:rsidRPr="00AE1164">
        <w:t>:</w:t>
      </w:r>
      <w:r>
        <w:t xml:space="preserve"> </w:t>
      </w:r>
      <w:bookmarkStart w:id="0" w:name="Candidate_Name"/>
      <w:sdt>
        <w:sdtPr>
          <w:id w:val="-417796748"/>
          <w:placeholder>
            <w:docPart w:val="7DF5117DDC904DE19D7DDBB55B37CB37"/>
          </w:placeholder>
          <w15:color w:val="FF0000"/>
          <w:text/>
        </w:sdtPr>
        <w:sdtContent>
          <w:r w:rsidR="008901F0">
            <w:t>Andrew Yaputra</w:t>
          </w:r>
        </w:sdtContent>
      </w:sdt>
      <w:bookmarkEnd w:id="0"/>
    </w:p>
    <w:p w14:paraId="54EE0DE3" w14:textId="77777777" w:rsidR="00B92548" w:rsidRDefault="00B92548" w:rsidP="00B92548">
      <w:pPr>
        <w:pStyle w:val="BodyText"/>
      </w:pPr>
    </w:p>
    <w:p w14:paraId="4B979AC0" w14:textId="3803ECE6" w:rsidR="00B92548" w:rsidRDefault="00B92548" w:rsidP="00B92548">
      <w:pPr>
        <w:pStyle w:val="BodyText"/>
      </w:pPr>
      <w:r>
        <w:t>(Matriculation Number)</w:t>
      </w:r>
      <w:r w:rsidRPr="00AE1164">
        <w:t>:</w:t>
      </w:r>
      <w:r>
        <w:t xml:space="preserve"> </w:t>
      </w:r>
      <w:bookmarkStart w:id="1" w:name="Candidate_Matriculation_Number"/>
      <w:sdt>
        <w:sdtPr>
          <w:id w:val="-1092778840"/>
          <w:placeholder>
            <w:docPart w:val="EAC746029A6F43CDA6143B647734F596"/>
          </w:placeholder>
          <w15:color w:val="FF0000"/>
          <w:text/>
        </w:sdtPr>
        <w:sdtContent>
          <w:r w:rsidR="008901F0">
            <w:t>2303129</w:t>
          </w:r>
        </w:sdtContent>
      </w:sdt>
      <w:bookmarkEnd w:id="1"/>
    </w:p>
    <w:p w14:paraId="12189710" w14:textId="77777777" w:rsidR="00B92548" w:rsidRDefault="00B92548" w:rsidP="00B92548">
      <w:pPr>
        <w:pStyle w:val="BodyText"/>
      </w:pPr>
    </w:p>
    <w:p w14:paraId="5467F616" w14:textId="33B4AFD9" w:rsidR="00B92548" w:rsidRPr="000E37FD" w:rsidRDefault="00B92548" w:rsidP="00B92548">
      <w:pPr>
        <w:pStyle w:val="BodyText"/>
      </w:pPr>
      <w:r>
        <w:t>(Programme):</w:t>
      </w:r>
      <w:r w:rsidR="000E37FD" w:rsidRPr="000E37FD">
        <w:t xml:space="preserve"> </w:t>
      </w:r>
      <w:sdt>
        <w:sdtPr>
          <w:rPr>
            <w:rStyle w:val="PlaceholderText"/>
            <w:i/>
            <w:color w:val="FF0000"/>
          </w:rPr>
          <w:id w:val="-703393661"/>
          <w:placeholder>
            <w:docPart w:val="FE0FF3FEC2034EAE99E2DFC54228A938"/>
          </w:placeholder>
          <w15:color w:val="FF0000"/>
          <w:text/>
        </w:sdtPr>
        <w:sdtContent>
          <w:r w:rsidR="008901F0">
            <w:rPr>
              <w:rStyle w:val="PlaceholderText"/>
              <w:i/>
              <w:color w:val="FF0000"/>
            </w:rPr>
            <w:t>Applied Computing with Specialization in fintech</w:t>
          </w:r>
        </w:sdtContent>
      </w:sdt>
    </w:p>
    <w:p w14:paraId="33588974" w14:textId="77777777" w:rsidR="00B92548" w:rsidRDefault="00B92548" w:rsidP="00B92548">
      <w:pPr>
        <w:pStyle w:val="BodyText"/>
      </w:pPr>
    </w:p>
    <w:p w14:paraId="19D0B5F8" w14:textId="77777777" w:rsidR="00B92548" w:rsidRDefault="00B92548" w:rsidP="00B92548">
      <w:pPr>
        <w:pStyle w:val="BodyText"/>
      </w:pPr>
    </w:p>
    <w:p w14:paraId="76E1BB44" w14:textId="58244655" w:rsidR="00B92548" w:rsidRDefault="00B92548" w:rsidP="00B92548">
      <w:pPr>
        <w:pStyle w:val="BodyText"/>
      </w:pPr>
      <w:r>
        <w:t xml:space="preserve">(Project Period): </w:t>
      </w:r>
      <w:sdt>
        <w:sdtPr>
          <w:id w:val="418453129"/>
          <w:placeholder>
            <w:docPart w:val="696F21202F7E45519938FC98C2EAB18A"/>
          </w:placeholder>
          <w15:color w:val="FF0000"/>
          <w:date w:fullDate="2026-01-05T00:00:00Z">
            <w:dateFormat w:val="d/M/yyyy"/>
            <w:lid w:val="en-SG"/>
            <w:storeMappedDataAs w:val="dateTime"/>
            <w:calendar w:val="gregorian"/>
          </w:date>
        </w:sdtPr>
        <w:sdtContent>
          <w:r w:rsidR="008901F0">
            <w:t>5/1/2026</w:t>
          </w:r>
        </w:sdtContent>
      </w:sdt>
      <w:r>
        <w:t xml:space="preserve">    to    </w:t>
      </w:r>
      <w:sdt>
        <w:sdtPr>
          <w:id w:val="-2102243038"/>
          <w:placeholder>
            <w:docPart w:val="E7CC64AB80DF40F7ABD0B32BB6AAF995"/>
          </w:placeholder>
          <w15:color w:val="FF0000"/>
          <w:date w:fullDate="2026-08-07T00:00:00Z">
            <w:dateFormat w:val="d/M/yyyy"/>
            <w:lid w:val="en-SG"/>
            <w:storeMappedDataAs w:val="dateTime"/>
            <w:calendar w:val="gregorian"/>
          </w:date>
        </w:sdtPr>
        <w:sdtContent>
          <w:r w:rsidR="008508D9">
            <w:t>7/8/2026</w:t>
          </w:r>
        </w:sdtContent>
      </w:sdt>
    </w:p>
    <w:p w14:paraId="4CDA072E" w14:textId="77777777" w:rsidR="00B92548" w:rsidRDefault="00B92548" w:rsidP="00B92548">
      <w:pPr>
        <w:pStyle w:val="BodyText"/>
      </w:pPr>
    </w:p>
    <w:p w14:paraId="635243B4" w14:textId="77777777" w:rsidR="00B92548" w:rsidRDefault="00B92548" w:rsidP="00B92548">
      <w:pPr>
        <w:pStyle w:val="BodyText"/>
      </w:pPr>
    </w:p>
    <w:p w14:paraId="684C47E0" w14:textId="77777777" w:rsidR="006B6C43" w:rsidRDefault="006B6C43" w:rsidP="00B92548">
      <w:pPr>
        <w:pStyle w:val="BodyText"/>
      </w:pPr>
    </w:p>
    <w:p w14:paraId="65FC41FB" w14:textId="45E34679" w:rsidR="00B92548" w:rsidRPr="00AE1164" w:rsidRDefault="00B92548" w:rsidP="00B92548">
      <w:pPr>
        <w:pStyle w:val="BodyText"/>
        <w:rPr>
          <w:b/>
        </w:rPr>
      </w:pPr>
      <w:r>
        <w:rPr>
          <w:b/>
        </w:rPr>
        <w:t>Academic</w:t>
      </w:r>
      <w:r w:rsidRPr="00AE1164">
        <w:rPr>
          <w:b/>
        </w:rPr>
        <w:t xml:space="preserve"> Supervisor Details:</w:t>
      </w:r>
    </w:p>
    <w:p w14:paraId="197C221D" w14:textId="77777777" w:rsidR="00B92548" w:rsidRPr="00EC7350" w:rsidRDefault="00B92548" w:rsidP="00B92548">
      <w:pPr>
        <w:pStyle w:val="BodyText"/>
      </w:pPr>
    </w:p>
    <w:p w14:paraId="4A35638A" w14:textId="78C07662" w:rsidR="00B92548" w:rsidRDefault="00B92548" w:rsidP="00B92548">
      <w:pPr>
        <w:pStyle w:val="BodyText"/>
      </w:pPr>
      <w:r>
        <w:t xml:space="preserve">(Name): </w:t>
      </w:r>
      <w:bookmarkStart w:id="2" w:name="Academic_Supervisor_Name"/>
      <w:sdt>
        <w:sdtPr>
          <w:id w:val="2141225020"/>
          <w:placeholder>
            <w:docPart w:val="E97E0A16A86B46DF9FD324A65CE1CDBE"/>
          </w:placeholder>
          <w15:color w:val="FF0000"/>
          <w:text/>
        </w:sdtPr>
        <w:sdtContent>
          <w:r w:rsidR="008901F0">
            <w:t>Zhang Zhengchen</w:t>
          </w:r>
        </w:sdtContent>
      </w:sdt>
      <w:bookmarkEnd w:id="2"/>
    </w:p>
    <w:p w14:paraId="7D387707" w14:textId="77777777" w:rsidR="00B92548" w:rsidRDefault="00B92548" w:rsidP="00B92548">
      <w:pPr>
        <w:pStyle w:val="BodyText"/>
      </w:pPr>
    </w:p>
    <w:p w14:paraId="7A3B35D6" w14:textId="0025064B" w:rsidR="00B92548" w:rsidRDefault="00B92548" w:rsidP="00B92548">
      <w:pPr>
        <w:pStyle w:val="BodyText"/>
      </w:pPr>
      <w:r>
        <w:t xml:space="preserve">(Email Address): </w:t>
      </w:r>
      <w:bookmarkStart w:id="3" w:name="Academic_Supervisor_Email_Address"/>
      <w:sdt>
        <w:sdtPr>
          <w:id w:val="-320198354"/>
          <w:placeholder>
            <w:docPart w:val="CAA97C1401E04852B17B61E99CC8025B"/>
          </w:placeholder>
          <w15:color w:val="FF0000"/>
          <w:text/>
        </w:sdtPr>
        <w:sdtContent>
          <w:r w:rsidR="008901F0">
            <w:t>zhengchen.zhang@singaporetech.edu.sg</w:t>
          </w:r>
        </w:sdtContent>
      </w:sdt>
      <w:bookmarkEnd w:id="3"/>
    </w:p>
    <w:p w14:paraId="4C8D3AF8" w14:textId="77777777" w:rsidR="00B92548" w:rsidRDefault="00B92548" w:rsidP="00B92548">
      <w:pPr>
        <w:pStyle w:val="BodyText"/>
      </w:pPr>
    </w:p>
    <w:p w14:paraId="611C090B" w14:textId="517DB20C" w:rsidR="00B92548" w:rsidRDefault="00B92548" w:rsidP="00B92548">
      <w:pPr>
        <w:pStyle w:val="BodyText"/>
      </w:pPr>
      <w:r>
        <w:t xml:space="preserve">(Contact Number): </w:t>
      </w:r>
      <w:bookmarkStart w:id="4" w:name="Academic_Supervisor_Contact_Number"/>
      <w:sdt>
        <w:sdtPr>
          <w:id w:val="-600105709"/>
          <w:placeholder>
            <w:docPart w:val="CCE91C07105C4BC287429C617C05426E"/>
          </w:placeholder>
          <w15:color w:val="FF0000"/>
          <w:text/>
        </w:sdtPr>
        <w:sdtContent>
          <w:r w:rsidR="008901F0">
            <w:t>83228339</w:t>
          </w:r>
        </w:sdtContent>
      </w:sdt>
      <w:bookmarkEnd w:id="4"/>
    </w:p>
    <w:p w14:paraId="0B93D9BE" w14:textId="77777777" w:rsidR="00B92548" w:rsidRDefault="00B92548" w:rsidP="00B92548">
      <w:pPr>
        <w:pStyle w:val="BodyText"/>
      </w:pPr>
    </w:p>
    <w:p w14:paraId="42151355" w14:textId="264BBFE8" w:rsidR="00B92548" w:rsidRDefault="00B92548" w:rsidP="00B92548">
      <w:pPr>
        <w:pStyle w:val="BodyText"/>
      </w:pPr>
      <w:r>
        <w:t xml:space="preserve">(Designation): </w:t>
      </w:r>
      <w:bookmarkStart w:id="5" w:name="Academic_Supervisor_Designation"/>
      <w:sdt>
        <w:sdtPr>
          <w:id w:val="-1355726687"/>
          <w:placeholder>
            <w:docPart w:val="35C58F2B7E2D4AAFAFE89C9BC379410B"/>
          </w:placeholder>
          <w15:color w:val="FF0000"/>
          <w:text/>
        </w:sdtPr>
        <w:sdtContent>
          <w:r w:rsidR="003069D3">
            <w:t>Associate Professor</w:t>
          </w:r>
        </w:sdtContent>
      </w:sdt>
      <w:bookmarkEnd w:id="5"/>
    </w:p>
    <w:p w14:paraId="3D937E65" w14:textId="77777777" w:rsidR="00B92548" w:rsidRDefault="00B92548" w:rsidP="00B92548">
      <w:pPr>
        <w:pStyle w:val="BodyText"/>
      </w:pPr>
    </w:p>
    <w:p w14:paraId="5E64AC5A" w14:textId="77777777" w:rsidR="00B92548" w:rsidRDefault="00B92548" w:rsidP="00B92548">
      <w:pPr>
        <w:pStyle w:val="BodyText"/>
      </w:pPr>
    </w:p>
    <w:p w14:paraId="209D4205" w14:textId="1D887289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lastRenderedPageBreak/>
        <w:t>Industry Supervisor Details:</w:t>
      </w:r>
    </w:p>
    <w:p w14:paraId="4BFA8C3D" w14:textId="77777777" w:rsidR="00B92548" w:rsidRPr="00EC7350" w:rsidRDefault="00B92548" w:rsidP="00B92548">
      <w:pPr>
        <w:pStyle w:val="BodyText"/>
      </w:pPr>
    </w:p>
    <w:p w14:paraId="65E2D281" w14:textId="77777777" w:rsidR="00B92548" w:rsidRDefault="00B92548" w:rsidP="00B92548">
      <w:pPr>
        <w:pStyle w:val="BodyText"/>
      </w:pPr>
      <w:r>
        <w:t xml:space="preserve">(Name): </w:t>
      </w:r>
      <w:bookmarkStart w:id="6" w:name="Industry_Supervisor_Name"/>
      <w:sdt>
        <w:sdtPr>
          <w:id w:val="861784053"/>
          <w:placeholder>
            <w:docPart w:val="97E469EC835C4980B8E8DDFFFBC53671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name</w:t>
          </w:r>
        </w:sdtContent>
      </w:sdt>
      <w:bookmarkEnd w:id="6"/>
    </w:p>
    <w:p w14:paraId="49B2909B" w14:textId="77777777" w:rsidR="00B92548" w:rsidRDefault="00B92548" w:rsidP="00B92548">
      <w:pPr>
        <w:pStyle w:val="BodyText"/>
      </w:pPr>
    </w:p>
    <w:p w14:paraId="626259CE" w14:textId="77777777" w:rsidR="00B92548" w:rsidRDefault="00B92548" w:rsidP="00B92548">
      <w:pPr>
        <w:pStyle w:val="BodyText"/>
      </w:pPr>
      <w:r>
        <w:t xml:space="preserve">(Email Address): </w:t>
      </w:r>
      <w:bookmarkStart w:id="7" w:name="Industry_Supervisor_Email_Address"/>
      <w:sdt>
        <w:sdtPr>
          <w:id w:val="2058896490"/>
          <w:placeholder>
            <w:docPart w:val="000392DBB7C44F0C80774156B9934DB2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email address</w:t>
          </w:r>
        </w:sdtContent>
      </w:sdt>
      <w:bookmarkEnd w:id="7"/>
    </w:p>
    <w:p w14:paraId="721C2952" w14:textId="77777777" w:rsidR="00B92548" w:rsidRDefault="00B92548" w:rsidP="00B92548">
      <w:pPr>
        <w:pStyle w:val="BodyText"/>
      </w:pPr>
    </w:p>
    <w:p w14:paraId="3D6A27CC" w14:textId="77777777" w:rsidR="00B92548" w:rsidRDefault="00B92548" w:rsidP="00B92548">
      <w:pPr>
        <w:pStyle w:val="BodyText"/>
      </w:pPr>
      <w:r>
        <w:t xml:space="preserve">(Contact Number): </w:t>
      </w:r>
      <w:bookmarkStart w:id="8" w:name="Industry_Supervisor_Contact_Number"/>
      <w:sdt>
        <w:sdtPr>
          <w:id w:val="-82374714"/>
          <w:placeholder>
            <w:docPart w:val="BBDC70AA79A347ECBFCD8180718C9493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contact number</w:t>
          </w:r>
        </w:sdtContent>
      </w:sdt>
      <w:bookmarkEnd w:id="8"/>
    </w:p>
    <w:p w14:paraId="2C85A470" w14:textId="77777777" w:rsidR="00B92548" w:rsidRDefault="00B92548" w:rsidP="00B92548">
      <w:pPr>
        <w:pStyle w:val="BodyText"/>
      </w:pPr>
    </w:p>
    <w:p w14:paraId="1E0222AC" w14:textId="77777777" w:rsidR="00B92548" w:rsidRDefault="00B92548" w:rsidP="00B92548">
      <w:pPr>
        <w:pStyle w:val="BodyText"/>
      </w:pPr>
      <w:r>
        <w:t xml:space="preserve">(Designation): </w:t>
      </w:r>
      <w:bookmarkStart w:id="9" w:name="Industry_Supervisor_Designation"/>
      <w:sdt>
        <w:sdtPr>
          <w:id w:val="1956675477"/>
          <w:placeholder>
            <w:docPart w:val="2D8AD3A376E14F6DA8B5FF48488F0B32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designation</w:t>
          </w:r>
        </w:sdtContent>
      </w:sdt>
      <w:bookmarkEnd w:id="9"/>
    </w:p>
    <w:p w14:paraId="52F8ECFC" w14:textId="77777777" w:rsidR="00B92548" w:rsidRDefault="00B92548" w:rsidP="00B92548">
      <w:pPr>
        <w:pStyle w:val="BodyText"/>
      </w:pPr>
    </w:p>
    <w:p w14:paraId="32A86AD8" w14:textId="77777777" w:rsidR="00B92548" w:rsidRDefault="00B92548" w:rsidP="00B92548">
      <w:pPr>
        <w:pStyle w:val="BodyText"/>
      </w:pPr>
      <w:r>
        <w:t xml:space="preserve">(Department / Division): </w:t>
      </w:r>
      <w:bookmarkStart w:id="10" w:name="Industry_Supervisor_Department_Division"/>
      <w:sdt>
        <w:sdtPr>
          <w:id w:val="244779553"/>
          <w:placeholder>
            <w:docPart w:val="7BE89AF90B08459CB2CCBB94DAF078A4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department / division</w:t>
          </w:r>
        </w:sdtContent>
      </w:sdt>
      <w:bookmarkEnd w:id="10"/>
    </w:p>
    <w:p w14:paraId="0217BE82" w14:textId="77777777" w:rsidR="00B92548" w:rsidRDefault="00B92548" w:rsidP="00B92548">
      <w:pPr>
        <w:pStyle w:val="BodyText"/>
      </w:pPr>
    </w:p>
    <w:p w14:paraId="75287DE3" w14:textId="77777777" w:rsidR="00603C7A" w:rsidRDefault="00603C7A" w:rsidP="00D8307C">
      <w:pPr>
        <w:pStyle w:val="BodyText"/>
      </w:pPr>
    </w:p>
    <w:p w14:paraId="2D7251F2" w14:textId="77777777" w:rsidR="00603C7A" w:rsidRDefault="00603C7A" w:rsidP="00D8307C">
      <w:pPr>
        <w:pStyle w:val="BodyText"/>
      </w:pPr>
      <w:r>
        <w:br w:type="page"/>
      </w:r>
    </w:p>
    <w:p w14:paraId="15BE7A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Capstone Project Details</w:t>
      </w:r>
    </w:p>
    <w:p w14:paraId="4776BB76" w14:textId="77777777" w:rsidR="00603C7A" w:rsidRDefault="00603C7A" w:rsidP="00A60E08">
      <w:pPr>
        <w:pStyle w:val="BodyText"/>
      </w:pPr>
    </w:p>
    <w:p w14:paraId="34A26755" w14:textId="0D97503F" w:rsidR="00951941" w:rsidRPr="00EB384A" w:rsidRDefault="00951941" w:rsidP="00A60E08">
      <w:pPr>
        <w:pStyle w:val="BodyText"/>
        <w:rPr>
          <w:i/>
          <w:iCs/>
          <w:color w:val="FF0000"/>
        </w:rPr>
      </w:pPr>
      <w:r w:rsidRPr="00EB384A">
        <w:rPr>
          <w:i/>
          <w:iCs/>
          <w:color w:val="FF0000"/>
        </w:rPr>
        <w:t xml:space="preserve">This CP proposal report constitutes 10% of the </w:t>
      </w:r>
      <w:r w:rsidR="006519DA" w:rsidRPr="00EB384A">
        <w:rPr>
          <w:i/>
          <w:iCs/>
          <w:color w:val="FF0000"/>
        </w:rPr>
        <w:t xml:space="preserve">module grade. This proposal report should </w:t>
      </w:r>
      <w:r w:rsidR="00EB384A" w:rsidRPr="00EB384A">
        <w:rPr>
          <w:i/>
          <w:iCs/>
          <w:color w:val="FF0000"/>
        </w:rPr>
        <w:t xml:space="preserve">not exceed 5pages (not including </w:t>
      </w:r>
      <w:r w:rsidR="004E5756">
        <w:rPr>
          <w:i/>
          <w:iCs/>
          <w:color w:val="FF0000"/>
        </w:rPr>
        <w:t>Section A, E, F</w:t>
      </w:r>
      <w:r w:rsidR="00EB384A" w:rsidRPr="00EB384A">
        <w:rPr>
          <w:i/>
          <w:iCs/>
          <w:color w:val="FF0000"/>
        </w:rPr>
        <w:t>) including figures, tables, and reference</w:t>
      </w:r>
      <w:r w:rsidR="006519DA" w:rsidRPr="00EB384A">
        <w:rPr>
          <w:i/>
          <w:iCs/>
          <w:color w:val="FF0000"/>
        </w:rPr>
        <w:t xml:space="preserve"> </w:t>
      </w:r>
      <w:r w:rsidR="004E5756">
        <w:rPr>
          <w:i/>
          <w:iCs/>
          <w:color w:val="FF0000"/>
        </w:rPr>
        <w:t xml:space="preserve">under Section B-D. </w:t>
      </w:r>
    </w:p>
    <w:p w14:paraId="49C7C5FE" w14:textId="77777777" w:rsidR="00EB384A" w:rsidRDefault="00EB384A" w:rsidP="00A60E08">
      <w:pPr>
        <w:pStyle w:val="BodyText"/>
      </w:pPr>
    </w:p>
    <w:p w14:paraId="23086622" w14:textId="060FCC9B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Overview</w:t>
      </w:r>
      <w:r w:rsidR="009435A8">
        <w:rPr>
          <w:b/>
        </w:rPr>
        <w:t>:</w:t>
      </w:r>
    </w:p>
    <w:p w14:paraId="64A2A090" w14:textId="34913EE3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DF6AAEC" w14:textId="77777777" w:rsidR="00B92548" w:rsidRPr="00B92548" w:rsidRDefault="00B92548" w:rsidP="00B92548">
      <w:pPr>
        <w:pStyle w:val="BodyText"/>
      </w:pPr>
    </w:p>
    <w:sdt>
      <w:sdtPr>
        <w:id w:val="-1188283889"/>
        <w:placeholder>
          <w:docPart w:val="458AE9C12B8B4CA7B8C5DB03DFABD45F"/>
        </w:placeholder>
        <w15:color w:val="FF0000"/>
        <w:text w:multiLine="1"/>
      </w:sdtPr>
      <w:sdtContent>
        <w:p w14:paraId="0B080E2F" w14:textId="028A6734" w:rsidR="00B92548" w:rsidRDefault="00D75532" w:rsidP="00B92548">
          <w:pPr>
            <w:pStyle w:val="BodyText"/>
          </w:pPr>
          <w:r w:rsidRPr="00D75532">
            <w:t>This project</w:t>
          </w:r>
          <w:r w:rsidR="002726B5">
            <w:t xml:space="preserve"> is to</w:t>
          </w:r>
          <w:r w:rsidRPr="00D75532">
            <w:t xml:space="preserve"> develops an agent-based interactive system designed to assess </w:t>
          </w:r>
          <w:r>
            <w:t>the students understanding</w:t>
          </w:r>
          <w:r w:rsidRPr="00D75532">
            <w:t xml:space="preserve"> of academic papers through oral </w:t>
          </w:r>
          <w:r>
            <w:t>communication</w:t>
          </w:r>
          <w:r w:rsidRPr="00D75532">
            <w:t xml:space="preserve"> with a virtual avatar. </w:t>
          </w:r>
          <w:r>
            <w:t>As Compared to physical</w:t>
          </w:r>
          <w:r w:rsidRPr="00D75532">
            <w:t xml:space="preserve"> written tests, students </w:t>
          </w:r>
          <w:r>
            <w:t>can demonstrate their own understanding by</w:t>
          </w:r>
          <w:r w:rsidRPr="00D75532">
            <w:t xml:space="preserve"> speaking to an avatar </w:t>
          </w:r>
          <w:r>
            <w:t>that is similar</w:t>
          </w:r>
          <w:r w:rsidR="00BD32FE">
            <w:t xml:space="preserve"> to</w:t>
          </w:r>
          <w:r w:rsidRPr="00D75532">
            <w:t xml:space="preserve"> a virtual examiner. The system </w:t>
          </w:r>
          <w:r>
            <w:t>uses</w:t>
          </w:r>
          <w:r w:rsidRPr="00D75532">
            <w:t xml:space="preserve"> an end-to-end workflow: recording speech, transcribing it via ASR, performing agent-based reasoning </w:t>
          </w:r>
          <w:r>
            <w:t>using</w:t>
          </w:r>
          <w:r w:rsidRPr="00D75532">
            <w:t xml:space="preserve"> the paper's content, and generating an avatar-led response</w:t>
          </w:r>
          <w:r w:rsidR="00214F00">
            <w:t>.</w:t>
          </w:r>
        </w:p>
      </w:sdtContent>
    </w:sdt>
    <w:p w14:paraId="5E316AE0" w14:textId="77777777" w:rsidR="009435A8" w:rsidRDefault="009435A8" w:rsidP="00B92548">
      <w:pPr>
        <w:pStyle w:val="BodyText"/>
      </w:pPr>
    </w:p>
    <w:p w14:paraId="4F14CA82" w14:textId="0C414688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Objectives</w:t>
      </w:r>
      <w:r w:rsidR="009435A8">
        <w:rPr>
          <w:b/>
        </w:rPr>
        <w:t>:</w:t>
      </w:r>
    </w:p>
    <w:p w14:paraId="6B731B3B" w14:textId="28BBABF6" w:rsidR="00B9254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6CF9FF59" w14:textId="77777777" w:rsidR="00CC208C" w:rsidRPr="009435A8" w:rsidRDefault="00CC208C" w:rsidP="00CC208C">
      <w:pPr>
        <w:pStyle w:val="BodyText"/>
        <w:ind w:left="0"/>
        <w:rPr>
          <w:i/>
          <w:sz w:val="18"/>
        </w:rPr>
      </w:pPr>
    </w:p>
    <w:p w14:paraId="482C2E48" w14:textId="4D900072" w:rsidR="00CC208C" w:rsidRDefault="00CC208C" w:rsidP="00CC208C">
      <w:pPr>
        <w:pStyle w:val="BodyText"/>
        <w:numPr>
          <w:ilvl w:val="0"/>
          <w:numId w:val="44"/>
        </w:numPr>
        <w:jc w:val="left"/>
      </w:pPr>
      <w:r>
        <w:t xml:space="preserve">Implement a complete oral assessment workflow: </w:t>
      </w:r>
      <w:r w:rsidR="002B5A8C">
        <w:t xml:space="preserve">1. </w:t>
      </w:r>
      <w:r>
        <w:t>Start,</w:t>
      </w:r>
      <w:r w:rsidR="002B5A8C">
        <w:t xml:space="preserve"> 2. Record</w:t>
      </w:r>
      <w:r>
        <w:t>, 3.</w:t>
      </w:r>
      <w:r w:rsidR="002B5A8C">
        <w:t xml:space="preserve"> </w:t>
      </w:r>
      <w:r>
        <w:t>A</w:t>
      </w:r>
      <w:r w:rsidR="002B5A8C">
        <w:t>utomatic Speech Recognition (A</w:t>
      </w:r>
      <w:r>
        <w:t>SR</w:t>
      </w:r>
      <w:r w:rsidR="002B5A8C">
        <w:t>)</w:t>
      </w:r>
      <w:r>
        <w:t>, 4. Reasoning, 5. Avatar Response, 6.</w:t>
      </w:r>
      <w:r w:rsidR="002B5A8C">
        <w:t xml:space="preserve"> </w:t>
      </w:r>
      <w:r>
        <w:t xml:space="preserve">Feedback </w:t>
      </w:r>
    </w:p>
    <w:p w14:paraId="4F47F43A" w14:textId="77777777" w:rsidR="00CC208C" w:rsidRDefault="00CC208C" w:rsidP="00CC208C">
      <w:pPr>
        <w:pStyle w:val="BodyText"/>
        <w:ind w:left="768"/>
        <w:jc w:val="left"/>
      </w:pPr>
    </w:p>
    <w:p w14:paraId="263A32BC" w14:textId="77777777" w:rsidR="00CC208C" w:rsidRDefault="00CC208C" w:rsidP="00CC208C">
      <w:pPr>
        <w:pStyle w:val="BodyText"/>
        <w:numPr>
          <w:ilvl w:val="0"/>
          <w:numId w:val="44"/>
        </w:numPr>
        <w:jc w:val="left"/>
      </w:pPr>
      <w:r>
        <w:t>Develop a system using pre-designed examiner prompts and configurable avatars.</w:t>
      </w:r>
    </w:p>
    <w:p w14:paraId="7E7668B7" w14:textId="77777777" w:rsidR="00CC208C" w:rsidRDefault="00CC208C" w:rsidP="00CC208C">
      <w:pPr>
        <w:pStyle w:val="BodyText"/>
        <w:ind w:left="768"/>
        <w:jc w:val="left"/>
      </w:pPr>
    </w:p>
    <w:p w14:paraId="39E88F42" w14:textId="5A205A6F" w:rsidR="00B92548" w:rsidRDefault="00CC208C" w:rsidP="00CC208C">
      <w:pPr>
        <w:pStyle w:val="BodyText"/>
        <w:numPr>
          <w:ilvl w:val="0"/>
          <w:numId w:val="44"/>
        </w:numPr>
        <w:jc w:val="left"/>
      </w:pPr>
      <w:r>
        <w:t>Provide automated, rubric-based feedback based on evidence from the session transcript.</w:t>
      </w:r>
    </w:p>
    <w:p w14:paraId="008F35B3" w14:textId="77777777" w:rsidR="00CC208C" w:rsidRPr="00B92548" w:rsidRDefault="00CC208C" w:rsidP="00CC208C">
      <w:pPr>
        <w:pStyle w:val="BodyText"/>
        <w:ind w:left="0"/>
        <w:jc w:val="left"/>
      </w:pPr>
    </w:p>
    <w:p w14:paraId="2D548BD7" w14:textId="4D439D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Industry Relevancy</w:t>
      </w:r>
      <w:r w:rsidR="009435A8">
        <w:rPr>
          <w:b/>
        </w:rPr>
        <w:t>:</w:t>
      </w:r>
    </w:p>
    <w:p w14:paraId="5F75C3D9" w14:textId="269F02D2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3E73A77" w14:textId="77777777" w:rsidR="00B92548" w:rsidRPr="00B92548" w:rsidRDefault="00B92548" w:rsidP="00B92548">
      <w:pPr>
        <w:pStyle w:val="BodyText"/>
      </w:pPr>
    </w:p>
    <w:sdt>
      <w:sdtPr>
        <w:id w:val="-344099556"/>
        <w:placeholder>
          <w:docPart w:val="EE67969AA3C94E88AA5BB744B25A0ADA"/>
        </w:placeholder>
        <w15:color w:val="FF0000"/>
        <w:text w:multiLine="1"/>
      </w:sdtPr>
      <w:sdtContent>
        <w:p w14:paraId="18BAD0E2" w14:textId="57CD06D7" w:rsidR="00B92548" w:rsidRDefault="00417CD4" w:rsidP="00417CD4">
          <w:pPr>
            <w:pStyle w:val="BodyText"/>
            <w:jc w:val="left"/>
          </w:pPr>
          <w:r w:rsidRPr="00417CD4">
            <w:t>Enhancement of Academic Integrity and Learning</w:t>
          </w:r>
          <w:r w:rsidR="002E55AE">
            <w:t>,</w:t>
          </w:r>
          <w:r w:rsidRPr="00417CD4">
            <w:t xml:space="preserve"> beyond</w:t>
          </w:r>
          <w:r w:rsidR="002E55AE">
            <w:t xml:space="preserve"> doing</w:t>
          </w:r>
          <w:r w:rsidRPr="00417CD4">
            <w:t xml:space="preserve"> written reports, which are increasingly susceptible to generic AI generation, this project encourages authentic assessment. Students must demonstrate real-time understanding through verbal reasoning, which is a</w:t>
          </w:r>
          <w:r w:rsidR="00E17019">
            <w:t>n</w:t>
          </w:r>
          <w:r w:rsidRPr="00417CD4">
            <w:t xml:space="preserve"> </w:t>
          </w:r>
          <w:r w:rsidR="002E55AE">
            <w:t>important skill</w:t>
          </w:r>
          <w:r w:rsidRPr="00417CD4">
            <w:t xml:space="preserve"> for future researchers and professionals in the ICT and Fintech sectors.</w:t>
          </w:r>
          <w:r w:rsidRPr="00417CD4">
            <w:br/>
          </w:r>
          <w:r w:rsidRPr="00417CD4">
            <w:br/>
            <w:t>Scalability of Oral Assessments in Higher Education</w:t>
          </w:r>
          <w:r w:rsidR="00BB132D">
            <w:t>. For universities</w:t>
          </w:r>
          <w:r w:rsidRPr="00417CD4">
            <w:t xml:space="preserve"> conducting individual oral examinations</w:t>
          </w:r>
          <w:r w:rsidR="00DC1951">
            <w:t xml:space="preserve"> it is</w:t>
          </w:r>
          <w:r w:rsidRPr="00417CD4">
            <w:t xml:space="preserve"> highly resource-intensive and </w:t>
          </w:r>
          <w:r w:rsidR="00DC1951">
            <w:t>difficult or impossible</w:t>
          </w:r>
          <w:r w:rsidRPr="00417CD4">
            <w:t xml:space="preserve"> for large cohorts. This system allows educational institutions to scale oral comprehension checks, ensuring every student can be assessed on their ability to </w:t>
          </w:r>
          <w:r w:rsidR="00E11DFE">
            <w:t>understand</w:t>
          </w:r>
          <w:r w:rsidRPr="00417CD4">
            <w:t xml:space="preserve"> complex paper findings without increasing the administrative load on </w:t>
          </w:r>
          <w:r w:rsidR="007D77B1">
            <w:t>the school</w:t>
          </w:r>
          <w:r w:rsidRPr="00417CD4">
            <w:t>.</w:t>
          </w:r>
        </w:p>
      </w:sdtContent>
    </w:sdt>
    <w:p w14:paraId="55FC6C14" w14:textId="77777777" w:rsidR="009435A8" w:rsidRDefault="009435A8" w:rsidP="00B92548">
      <w:pPr>
        <w:pStyle w:val="BodyText"/>
      </w:pPr>
    </w:p>
    <w:p w14:paraId="51EC25EC" w14:textId="3778058C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Scope</w:t>
      </w:r>
      <w:r w:rsidR="009435A8">
        <w:rPr>
          <w:b/>
        </w:rPr>
        <w:t>:</w:t>
      </w:r>
    </w:p>
    <w:p w14:paraId="6A652BBC" w14:textId="03C069A7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64BAF53" w14:textId="77777777" w:rsidR="00B92548" w:rsidRPr="00B92548" w:rsidRDefault="00B92548" w:rsidP="00B92548">
      <w:pPr>
        <w:pStyle w:val="BodyText"/>
      </w:pPr>
    </w:p>
    <w:p w14:paraId="0493685B" w14:textId="77777777" w:rsidR="005012B2" w:rsidRDefault="005012B2" w:rsidP="005012B2">
      <w:pPr>
        <w:pStyle w:val="BodyText"/>
      </w:pPr>
      <w:r>
        <w:t>In-Scope: Paper ingestion (PDF/Text), audio recording/ASR, agent-based dialogue orchestration, avatar speech output, and rubric-based feedback generation.</w:t>
      </w:r>
    </w:p>
    <w:p w14:paraId="50C2955B" w14:textId="3CE3CC8F" w:rsidR="005012B2" w:rsidRDefault="005012B2" w:rsidP="005012B2">
      <w:pPr>
        <w:pStyle w:val="BodyText"/>
      </w:pPr>
    </w:p>
    <w:p w14:paraId="1F3B8EBF" w14:textId="19E37E7D" w:rsidR="00DD4E46" w:rsidRDefault="005012B2" w:rsidP="00DD4E46">
      <w:pPr>
        <w:pStyle w:val="BodyText"/>
      </w:pPr>
      <w:r>
        <w:t xml:space="preserve">Out-of-Scope: Custom avatar training, general knowledge questions outside the provided paper, and biometric </w:t>
      </w:r>
      <w:r w:rsidR="00DD4E46">
        <w:t>monitoring</w:t>
      </w:r>
    </w:p>
    <w:p w14:paraId="549AD64E" w14:textId="77777777" w:rsidR="00DD4E46" w:rsidRDefault="00DD4E46" w:rsidP="00DD4E46">
      <w:pPr>
        <w:pStyle w:val="BodyText"/>
      </w:pPr>
    </w:p>
    <w:p w14:paraId="3BB356F0" w14:textId="77777777" w:rsidR="00DD4E46" w:rsidRDefault="00DD4E46" w:rsidP="00DD4E46">
      <w:pPr>
        <w:pStyle w:val="BodyText"/>
      </w:pPr>
    </w:p>
    <w:p w14:paraId="5CAE64C0" w14:textId="77777777" w:rsidR="005012B2" w:rsidRDefault="005012B2" w:rsidP="00967794">
      <w:pPr>
        <w:pStyle w:val="BodyText"/>
        <w:ind w:left="0"/>
      </w:pPr>
    </w:p>
    <w:p w14:paraId="59A94D7C" w14:textId="777777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Outputs and Deliverables</w:t>
      </w:r>
    </w:p>
    <w:p w14:paraId="76D99F74" w14:textId="7DFBDAEC" w:rsidR="00B92548" w:rsidRPr="006E1278" w:rsidRDefault="00B92548" w:rsidP="00B92548">
      <w:pPr>
        <w:pStyle w:val="BodyText"/>
        <w:rPr>
          <w:i/>
          <w:sz w:val="18"/>
        </w:rPr>
      </w:pPr>
      <w:r w:rsidRPr="006E1278">
        <w:rPr>
          <w:i/>
          <w:sz w:val="18"/>
        </w:rPr>
        <w:t>(Please use a separate sheet if necessary)</w:t>
      </w:r>
    </w:p>
    <w:p w14:paraId="15C715B0" w14:textId="77777777" w:rsidR="00B92548" w:rsidRPr="00B92548" w:rsidRDefault="00B92548" w:rsidP="00B92548">
      <w:pPr>
        <w:pStyle w:val="BodyText"/>
      </w:pPr>
    </w:p>
    <w:p w14:paraId="13E77EBC" w14:textId="288CFD1E" w:rsidR="00967794" w:rsidRDefault="00967794" w:rsidP="00967794">
      <w:pPr>
        <w:pStyle w:val="BodyText"/>
        <w:numPr>
          <w:ilvl w:val="0"/>
          <w:numId w:val="45"/>
        </w:numPr>
      </w:pPr>
      <w:r>
        <w:t xml:space="preserve">Functional </w:t>
      </w:r>
      <w:r w:rsidR="007E5222">
        <w:t>Product:</w:t>
      </w:r>
      <w:r>
        <w:t xml:space="preserve"> A system supporting end-to-end oral assessment.</w:t>
      </w:r>
    </w:p>
    <w:p w14:paraId="147273C7" w14:textId="77777777" w:rsidR="00967794" w:rsidRDefault="00967794" w:rsidP="00967794">
      <w:pPr>
        <w:pStyle w:val="BodyText"/>
        <w:ind w:left="0"/>
      </w:pPr>
    </w:p>
    <w:p w14:paraId="05D057B6" w14:textId="34FB18D5" w:rsidR="00967794" w:rsidRDefault="00967794" w:rsidP="00967794">
      <w:pPr>
        <w:pStyle w:val="BodyText"/>
        <w:numPr>
          <w:ilvl w:val="0"/>
          <w:numId w:val="45"/>
        </w:numPr>
      </w:pPr>
      <w:r>
        <w:t>Documentation:</w:t>
      </w:r>
      <w:r w:rsidR="007E5222">
        <w:t xml:space="preserve"> </w:t>
      </w:r>
      <w:r>
        <w:t>Technical specifications of the 6-agent architecture (Session Orchestrator, RAG, Dialogue Manager, etc.).</w:t>
      </w:r>
    </w:p>
    <w:p w14:paraId="3331A896" w14:textId="77777777" w:rsidR="00967794" w:rsidRDefault="00967794" w:rsidP="00967794">
      <w:pPr>
        <w:pStyle w:val="BodyText"/>
        <w:ind w:left="0"/>
      </w:pPr>
    </w:p>
    <w:p w14:paraId="11C8C031" w14:textId="131D610E" w:rsidR="009435A8" w:rsidRDefault="00967794" w:rsidP="00967794">
      <w:pPr>
        <w:pStyle w:val="BodyText"/>
        <w:numPr>
          <w:ilvl w:val="0"/>
          <w:numId w:val="45"/>
        </w:numPr>
      </w:pPr>
      <w:r>
        <w:t>Evaluation Report: Results from technical testing and pilot evaluations (consistency checks and student surveys).</w:t>
      </w:r>
    </w:p>
    <w:p w14:paraId="502682A9" w14:textId="77777777" w:rsidR="00603C7A" w:rsidRDefault="00603C7A" w:rsidP="003A4DC2">
      <w:pPr>
        <w:pStyle w:val="BodyText"/>
      </w:pPr>
    </w:p>
    <w:p w14:paraId="706F6FC6" w14:textId="77777777" w:rsidR="00603C7A" w:rsidRDefault="00603C7A" w:rsidP="003A4DC2">
      <w:pPr>
        <w:pStyle w:val="BodyText"/>
      </w:pPr>
      <w:r>
        <w:br w:type="page"/>
      </w:r>
    </w:p>
    <w:p w14:paraId="7E1FEBB9" w14:textId="77777777" w:rsidR="00603C7A" w:rsidRDefault="00603C7A" w:rsidP="00E06E5F">
      <w:pPr>
        <w:pStyle w:val="Heading1"/>
        <w:numPr>
          <w:ilvl w:val="0"/>
          <w:numId w:val="34"/>
        </w:numPr>
      </w:pPr>
      <w:r>
        <w:t>Knowledge and Training Requirements</w:t>
      </w:r>
    </w:p>
    <w:p w14:paraId="29A30E85" w14:textId="77777777" w:rsidR="00603C7A" w:rsidRDefault="00603C7A" w:rsidP="00DB4750">
      <w:pPr>
        <w:pStyle w:val="BodyText"/>
      </w:pPr>
    </w:p>
    <w:p w14:paraId="4F224D6A" w14:textId="17EC5CBE" w:rsidR="00B92548" w:rsidRDefault="00B92548" w:rsidP="006E1278">
      <w:pPr>
        <w:pStyle w:val="BodyText"/>
        <w:rPr>
          <w:b/>
        </w:rPr>
      </w:pPr>
      <w:r>
        <w:rPr>
          <w:b/>
        </w:rPr>
        <w:t xml:space="preserve">Applicable Knowledge from </w:t>
      </w:r>
      <w:r w:rsidR="006E1278">
        <w:rPr>
          <w:b/>
        </w:rPr>
        <w:t xml:space="preserve">the Degree </w:t>
      </w:r>
      <w:r>
        <w:rPr>
          <w:b/>
        </w:rPr>
        <w:t>Programme</w:t>
      </w:r>
    </w:p>
    <w:p w14:paraId="1FA18FDC" w14:textId="17786412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1418B8A0" w14:textId="77777777" w:rsidR="00B92548" w:rsidRPr="006E1278" w:rsidRDefault="00B92548" w:rsidP="006E1278">
      <w:pPr>
        <w:pStyle w:val="BodyText"/>
      </w:pPr>
    </w:p>
    <w:p w14:paraId="74CDEA9E" w14:textId="4C6DCD07" w:rsidR="006737E2" w:rsidRDefault="006737E2" w:rsidP="006737E2">
      <w:pPr>
        <w:pStyle w:val="BodyText"/>
      </w:pPr>
      <w:r>
        <w:t>Machine Learning (INF2008): This module provides the foundational knowledge required to understand and integrate the Large Language Models (LLMs) used for the examiner-style questions and the reasoning logic behind the Rubric Grader Agent.</w:t>
      </w:r>
    </w:p>
    <w:p w14:paraId="7E3BF0BE" w14:textId="77777777" w:rsidR="006737E2" w:rsidRDefault="006737E2" w:rsidP="006737E2">
      <w:pPr>
        <w:pStyle w:val="BodyText"/>
        <w:ind w:left="0"/>
      </w:pPr>
    </w:p>
    <w:p w14:paraId="2DB16955" w14:textId="7915FC7E" w:rsidR="006737E2" w:rsidRDefault="006737E2" w:rsidP="006737E2">
      <w:pPr>
        <w:pStyle w:val="BodyText"/>
      </w:pPr>
      <w:r>
        <w:t>Software Requirements Engineering and Design (BAC2001): This knowledge is directly applied to creating the project’s functional requirements , designing the Dialogue State Machine , and architecting the multi-agent system.</w:t>
      </w:r>
    </w:p>
    <w:p w14:paraId="2EDCB188" w14:textId="77777777" w:rsidR="003B0212" w:rsidRPr="006E1278" w:rsidRDefault="003B0212" w:rsidP="003B0212">
      <w:pPr>
        <w:pStyle w:val="BodyText"/>
        <w:ind w:left="0"/>
      </w:pPr>
    </w:p>
    <w:p w14:paraId="3A78FEB1" w14:textId="77777777" w:rsidR="00B92548" w:rsidRPr="001B1652" w:rsidRDefault="00B92548" w:rsidP="006E1278">
      <w:pPr>
        <w:pStyle w:val="BodyText"/>
        <w:rPr>
          <w:b/>
        </w:rPr>
      </w:pPr>
      <w:r>
        <w:rPr>
          <w:b/>
        </w:rPr>
        <w:t>Additional Knowledge, Skillsets, or Certifications Required</w:t>
      </w:r>
    </w:p>
    <w:p w14:paraId="4ECFAA8F" w14:textId="77777777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0FCF1D1F" w14:textId="77777777" w:rsidR="00B92548" w:rsidRPr="006E1278" w:rsidRDefault="00B92548" w:rsidP="003B0212">
      <w:pPr>
        <w:pStyle w:val="BodyText"/>
        <w:jc w:val="left"/>
      </w:pPr>
    </w:p>
    <w:sdt>
      <w:sdtPr>
        <w:id w:val="274985427"/>
        <w:placeholder>
          <w:docPart w:val="73983D198E8845779A0F0051EC71A704"/>
        </w:placeholder>
        <w15:color w:val="FF0000"/>
        <w:text w:multiLine="1"/>
      </w:sdtPr>
      <w:sdtContent>
        <w:p w14:paraId="179CFAB1" w14:textId="1F686F75" w:rsidR="00B92548" w:rsidRDefault="003B0212" w:rsidP="003B0212">
          <w:pPr>
            <w:pStyle w:val="BodyText"/>
            <w:jc w:val="left"/>
          </w:pPr>
          <w:r>
            <w:t>Speech Processing: Experience with Speech-to-Text (Whisper) and Text-to-Speech integration.</w:t>
          </w:r>
          <w:r>
            <w:br/>
          </w:r>
          <w:r>
            <w:br/>
            <w:t>RAG (Retrieval-Augmented Generation): Techniques for segmenting papers into retrievable chunks.</w:t>
          </w:r>
          <w:r>
            <w:br/>
          </w:r>
          <w:r>
            <w:br/>
            <w:t>Avatar Integration: Working with external services like HeyGen for video/audio generation</w:t>
          </w:r>
        </w:p>
      </w:sdtContent>
    </w:sdt>
    <w:p w14:paraId="261C5E3F" w14:textId="77777777" w:rsidR="006E1278" w:rsidRDefault="006E1278" w:rsidP="006E1278">
      <w:pPr>
        <w:pStyle w:val="BodyText"/>
      </w:pPr>
    </w:p>
    <w:p w14:paraId="7C4A1643" w14:textId="77777777" w:rsidR="00B92548" w:rsidRDefault="00B92548" w:rsidP="006E1278">
      <w:pPr>
        <w:pStyle w:val="BodyText"/>
        <w:rPr>
          <w:b/>
        </w:rPr>
      </w:pPr>
      <w:r w:rsidRPr="001B1652">
        <w:rPr>
          <w:b/>
        </w:rPr>
        <w:t>Training</w:t>
      </w:r>
      <w:r>
        <w:rPr>
          <w:b/>
        </w:rPr>
        <w:t xml:space="preserve"> Required and</w:t>
      </w:r>
      <w:r w:rsidRPr="001B1652">
        <w:rPr>
          <w:b/>
        </w:rPr>
        <w:t xml:space="preserve"> Provided</w:t>
      </w:r>
    </w:p>
    <w:p w14:paraId="11A49FF7" w14:textId="42A9B7E2" w:rsidR="00B92548" w:rsidRPr="001732DC" w:rsidRDefault="00B92548" w:rsidP="006E1278">
      <w:pPr>
        <w:pStyle w:val="BodyText"/>
        <w:rPr>
          <w:i/>
          <w:sz w:val="18"/>
        </w:rPr>
      </w:pPr>
      <w:r w:rsidRPr="001732DC">
        <w:rPr>
          <w:i/>
          <w:sz w:val="18"/>
        </w:rPr>
        <w:t>(Please use a separate sheet if necessary)</w:t>
      </w:r>
    </w:p>
    <w:p w14:paraId="73998A9D" w14:textId="77777777" w:rsidR="00B92548" w:rsidRPr="006E1278" w:rsidRDefault="00B92548" w:rsidP="006E1278">
      <w:pPr>
        <w:pStyle w:val="BodyText"/>
      </w:pPr>
    </w:p>
    <w:sdt>
      <w:sdtPr>
        <w:id w:val="-122541047"/>
        <w:placeholder>
          <w:docPart w:val="8988DEC1BA164918A9D7FB582A19A97D"/>
        </w:placeholder>
        <w:showingPlcHdr/>
        <w15:color w:val="FF0000"/>
        <w:text w:multiLine="1"/>
      </w:sdtPr>
      <w:sdtContent>
        <w:p w14:paraId="6467989A" w14:textId="34C3E966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 w:rsidR="006E1278"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 w:rsidR="006E1278"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sdtContent>
    </w:sdt>
    <w:p w14:paraId="1EBEBD5E" w14:textId="717E80BE" w:rsidR="00603C7A" w:rsidRDefault="00603C7A" w:rsidP="003A4DC2">
      <w:pPr>
        <w:pStyle w:val="BodyText"/>
      </w:pPr>
    </w:p>
    <w:p w14:paraId="1D1DE273" w14:textId="77777777" w:rsidR="006E1278" w:rsidRDefault="006E1278" w:rsidP="003A4DC2">
      <w:pPr>
        <w:pStyle w:val="BodyText"/>
      </w:pPr>
    </w:p>
    <w:p w14:paraId="16737A92" w14:textId="77777777" w:rsidR="00603C7A" w:rsidRDefault="00603C7A" w:rsidP="00064120">
      <w:pPr>
        <w:pStyle w:val="BodyText"/>
      </w:pPr>
      <w:r>
        <w:br w:type="page"/>
      </w:r>
    </w:p>
    <w:p w14:paraId="00A184EA" w14:textId="77777777" w:rsidR="00603C7A" w:rsidRDefault="00603C7A" w:rsidP="00995BB6">
      <w:pPr>
        <w:pStyle w:val="Heading1"/>
        <w:numPr>
          <w:ilvl w:val="0"/>
          <w:numId w:val="34"/>
        </w:numPr>
      </w:pPr>
      <w:r>
        <w:t>Project Timeline</w:t>
      </w:r>
    </w:p>
    <w:p w14:paraId="4F38F69F" w14:textId="55931AD1" w:rsidR="00B92548" w:rsidRPr="00995BB6" w:rsidRDefault="00B92548" w:rsidP="00995BB6">
      <w:pPr>
        <w:pStyle w:val="BodyText"/>
        <w:jc w:val="left"/>
        <w:rPr>
          <w:i/>
          <w:sz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3518"/>
        <w:gridCol w:w="3178"/>
      </w:tblGrid>
      <w:tr w:rsidR="00995BB6" w:rsidRPr="00995BB6" w14:paraId="151C15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27B89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A2271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Key 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1823A5" w14:textId="1737AF3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Expected Outputs</w:t>
            </w:r>
            <w:r>
              <w:rPr>
                <w:b/>
                <w:bCs/>
              </w:rPr>
              <w:t xml:space="preserve"> </w:t>
            </w:r>
            <w:r w:rsidRPr="00995BB6">
              <w:rPr>
                <w:b/>
                <w:bCs/>
              </w:rPr>
              <w:t>&amp; Deliverables</w:t>
            </w:r>
          </w:p>
        </w:tc>
      </w:tr>
      <w:tr w:rsidR="00995BB6" w:rsidRPr="00995BB6" w14:paraId="379E0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668CB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0: Scoping</w:t>
            </w:r>
            <w:r w:rsidRPr="00995BB6">
              <w:t xml:space="preserve"> (Jan – Feb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F2C16" w14:textId="13571C0C" w:rsidR="00995BB6" w:rsidRPr="00995BB6" w:rsidRDefault="00995BB6" w:rsidP="00995BB6">
            <w:pPr>
              <w:pStyle w:val="BodyText"/>
              <w:jc w:val="left"/>
            </w:pPr>
            <w:r w:rsidRPr="00995BB6">
              <w:t xml:space="preserve">Project selection and requirement </w:t>
            </w:r>
            <w:r w:rsidR="003C55E0" w:rsidRPr="00995BB6">
              <w:t>finalization</w:t>
            </w:r>
          </w:p>
          <w:p w14:paraId="26DAF0AE" w14:textId="28B7CE1E" w:rsidR="00995BB6" w:rsidRPr="00995BB6" w:rsidRDefault="00995BB6" w:rsidP="00995BB6">
            <w:pPr>
              <w:pStyle w:val="BodyText"/>
              <w:jc w:val="left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581156" w14:textId="709C24F5" w:rsidR="00995BB6" w:rsidRPr="00995BB6" w:rsidRDefault="00995BB6" w:rsidP="00995BB6">
            <w:pPr>
              <w:pStyle w:val="BodyText"/>
              <w:jc w:val="left"/>
            </w:pPr>
            <w:r w:rsidRPr="00995BB6">
              <w:t>Final Project Proposal; Prompt &amp; Rubric configuration files (markdown/JSON).</w:t>
            </w:r>
          </w:p>
        </w:tc>
      </w:tr>
      <w:tr w:rsidR="00995BB6" w:rsidRPr="00995BB6" w14:paraId="204FE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9ACAF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1: Foundation</w:t>
            </w:r>
            <w:r w:rsidRPr="00995BB6">
              <w:t xml:space="preserve"> (Mar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A4BF7" w14:textId="1215414D" w:rsidR="00995BB6" w:rsidRPr="00995BB6" w:rsidRDefault="00995BB6" w:rsidP="00995BB6">
            <w:pPr>
              <w:pStyle w:val="BodyText"/>
              <w:jc w:val="left"/>
            </w:pPr>
            <w:r w:rsidRPr="00995BB6">
              <w:t xml:space="preserve">Development of </w:t>
            </w:r>
            <w:r w:rsidRPr="00995BB6">
              <w:rPr>
                <w:b/>
                <w:bCs/>
              </w:rPr>
              <w:t>Agent A1 (Ingestion)</w:t>
            </w:r>
            <w:r w:rsidRPr="00995BB6">
              <w:t xml:space="preserve"> and </w:t>
            </w:r>
            <w:r w:rsidRPr="00995BB6">
              <w:rPr>
                <w:b/>
                <w:bCs/>
              </w:rPr>
              <w:t>Agent A2 (Retrieval)</w:t>
            </w:r>
            <w:r w:rsidRPr="00995BB6">
              <w:t xml:space="preserve"> ; setting up the vector database for paper segmentation.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B412B" w14:textId="40DDAACF" w:rsidR="00995BB6" w:rsidRPr="00995BB6" w:rsidRDefault="00995BB6" w:rsidP="00995BB6">
            <w:pPr>
              <w:pStyle w:val="BodyText"/>
              <w:jc w:val="left"/>
            </w:pPr>
            <w:r w:rsidRPr="00995BB6">
              <w:t>Functional RAG (Retrieval-Augmented Generation) pipeline for PDF/Text extraction.</w:t>
            </w:r>
          </w:p>
        </w:tc>
      </w:tr>
      <w:tr w:rsidR="00995BB6" w:rsidRPr="00995BB6" w14:paraId="4405D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0E69A" w14:textId="46FC8F04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 xml:space="preserve">Phase 2: </w:t>
            </w:r>
            <w:r w:rsidR="004973CA">
              <w:rPr>
                <w:b/>
                <w:bCs/>
              </w:rPr>
              <w:t>Voice and Brain</w:t>
            </w:r>
            <w:r w:rsidRPr="00995BB6">
              <w:t xml:space="preserve"> (Apr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3A8F2" w14:textId="4AF48219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Milestone 1:</w:t>
            </w:r>
            <w:r w:rsidRPr="00995BB6">
              <w:t xml:space="preserve"> Integration of OpenAI Whisper for ASR and </w:t>
            </w:r>
            <w:r w:rsidRPr="00995BB6">
              <w:rPr>
                <w:b/>
                <w:bCs/>
              </w:rPr>
              <w:t>Agent A3</w:t>
            </w:r>
            <w:r w:rsidRPr="00995BB6">
              <w:t xml:space="preserve"> for examiner dialogue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3EBDD8" w14:textId="74A53B3D" w:rsidR="00995BB6" w:rsidRPr="00995BB6" w:rsidRDefault="00995BB6" w:rsidP="00995BB6">
            <w:pPr>
              <w:pStyle w:val="BodyText"/>
              <w:jc w:val="left"/>
            </w:pPr>
            <w:r w:rsidRPr="00995BB6">
              <w:t>End-to-end flow with text-based examiner reasoning and audio transcription.</w:t>
            </w:r>
          </w:p>
        </w:tc>
      </w:tr>
      <w:tr w:rsidR="00995BB6" w:rsidRPr="00995BB6" w14:paraId="6D04F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5CAEF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3: Integration</w:t>
            </w:r>
            <w:r w:rsidRPr="00995BB6">
              <w:t xml:space="preserve"> (May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BE16D" w14:textId="4BE34270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Milestone 2:</w:t>
            </w:r>
            <w:r w:rsidRPr="00995BB6">
              <w:t xml:space="preserve"> Connecting the </w:t>
            </w:r>
            <w:r w:rsidRPr="00995BB6">
              <w:rPr>
                <w:b/>
                <w:bCs/>
              </w:rPr>
              <w:t>HeyGen API</w:t>
            </w:r>
            <w:r w:rsidRPr="00995BB6">
              <w:t xml:space="preserve"> for visual avatar speech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C8522A" w14:textId="1E360CE2" w:rsidR="00995BB6" w:rsidRPr="00995BB6" w:rsidRDefault="00995BB6" w:rsidP="00995BB6">
            <w:pPr>
              <w:pStyle w:val="BodyText"/>
              <w:jc w:val="left"/>
            </w:pPr>
            <w:r w:rsidRPr="00995BB6">
              <w:t>Working Student Assessment Page featuring a talking virtual avatar.</w:t>
            </w:r>
          </w:p>
        </w:tc>
      </w:tr>
      <w:tr w:rsidR="00995BB6" w:rsidRPr="00995BB6" w14:paraId="1C3F8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0FE31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4: Logic/Rubric</w:t>
            </w:r>
            <w:r w:rsidRPr="00995BB6">
              <w:t xml:space="preserve"> (Jun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0C7C1" w14:textId="7CC770DC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Milestone 3:</w:t>
            </w:r>
            <w:r w:rsidRPr="00995BB6">
              <w:t xml:space="preserve"> Implementing </w:t>
            </w:r>
            <w:r w:rsidRPr="00995BB6">
              <w:rPr>
                <w:b/>
                <w:bCs/>
              </w:rPr>
              <w:t>Agent A5 (Rubric Grader)</w:t>
            </w:r>
            <w:r w:rsidRPr="00995BB6">
              <w:t xml:space="preserve"> and refining adaptive dialogue state machines.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448217" w14:textId="137BABC5" w:rsidR="00995BB6" w:rsidRPr="00995BB6" w:rsidRDefault="00995BB6" w:rsidP="00995BB6">
            <w:pPr>
              <w:pStyle w:val="BodyText"/>
              <w:jc w:val="left"/>
            </w:pPr>
            <w:r w:rsidRPr="00995BB6">
              <w:t>Automated Feedback Page with evidence-grounded scoring and transcript export.</w:t>
            </w:r>
          </w:p>
        </w:tc>
      </w:tr>
      <w:tr w:rsidR="00995BB6" w:rsidRPr="00995BB6" w14:paraId="2EEDC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5F7A1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5: Evaluation</w:t>
            </w:r>
            <w:r w:rsidRPr="00995BB6">
              <w:t xml:space="preserve"> (Jul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6F450" w14:textId="1228D1CB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Milestone 4:</w:t>
            </w:r>
            <w:r w:rsidRPr="00995BB6">
              <w:t xml:space="preserve"> Conducting classroom pilot trials </w:t>
            </w:r>
            <w:r w:rsidR="002726B5">
              <w:t xml:space="preserve"> and </w:t>
            </w:r>
            <w:r w:rsidRPr="00995BB6">
              <w:t xml:space="preserve">consistency checks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074CE" w14:textId="38E2BC89" w:rsidR="00995BB6" w:rsidRPr="00995BB6" w:rsidRDefault="00995BB6" w:rsidP="00995BB6">
            <w:pPr>
              <w:pStyle w:val="BodyText"/>
              <w:jc w:val="left"/>
            </w:pPr>
            <w:r w:rsidRPr="00995BB6">
              <w:t>Evaluation Report; system performance optimization and bug fixes.</w:t>
            </w:r>
          </w:p>
        </w:tc>
      </w:tr>
      <w:tr w:rsidR="00995BB6" w:rsidRPr="00995BB6" w14:paraId="65D17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009D0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rPr>
                <w:b/>
                <w:bCs/>
              </w:rPr>
              <w:t>Phase 6: Closure</w:t>
            </w:r>
            <w:r w:rsidRPr="00995BB6">
              <w:t xml:space="preserve"> (Aug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5702B" w14:textId="77777777" w:rsidR="00995BB6" w:rsidRPr="00995BB6" w:rsidRDefault="00995BB6" w:rsidP="00995BB6">
            <w:pPr>
              <w:pStyle w:val="BodyText"/>
              <w:jc w:val="left"/>
            </w:pPr>
            <w:r w:rsidRPr="00995BB6">
              <w:t xml:space="preserve">Finalizing documentation; preparing final presentation and handover before </w:t>
            </w:r>
            <w:r w:rsidRPr="00995BB6">
              <w:rPr>
                <w:b/>
                <w:bCs/>
              </w:rPr>
              <w:t>8 August</w:t>
            </w:r>
            <w:r w:rsidRPr="00995BB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665B84" w14:textId="272F24B5" w:rsidR="00995BB6" w:rsidRPr="00995BB6" w:rsidRDefault="00995BB6" w:rsidP="00995BB6">
            <w:pPr>
              <w:pStyle w:val="BodyText"/>
              <w:jc w:val="left"/>
            </w:pPr>
            <w:r w:rsidRPr="00995BB6">
              <w:t>Completed Capstone Dissertation; Final Source Code and Session Records.</w:t>
            </w:r>
          </w:p>
        </w:tc>
      </w:tr>
    </w:tbl>
    <w:p w14:paraId="705B84A2" w14:textId="77777777" w:rsidR="00D71C0F" w:rsidRDefault="00D71C0F" w:rsidP="006E1278">
      <w:pPr>
        <w:pStyle w:val="BodyText"/>
      </w:pPr>
    </w:p>
    <w:p w14:paraId="6579ADD7" w14:textId="77777777" w:rsidR="00D71C0F" w:rsidRDefault="00D71C0F" w:rsidP="006E1278">
      <w:pPr>
        <w:pStyle w:val="BodyText"/>
      </w:pPr>
    </w:p>
    <w:p w14:paraId="6E0740B0" w14:textId="77777777" w:rsidR="00D71C0F" w:rsidRDefault="00D71C0F" w:rsidP="006E1278">
      <w:pPr>
        <w:pStyle w:val="BodyText"/>
      </w:pPr>
    </w:p>
    <w:p w14:paraId="19C7561F" w14:textId="77777777" w:rsidR="006B1F20" w:rsidRDefault="006B1F20" w:rsidP="006E1278">
      <w:pPr>
        <w:pStyle w:val="BodyText"/>
      </w:pPr>
    </w:p>
    <w:p w14:paraId="3998A01C" w14:textId="31D02926" w:rsidR="00D71C0F" w:rsidRPr="006E1278" w:rsidRDefault="00D71C0F" w:rsidP="006E1278">
      <w:pPr>
        <w:pStyle w:val="BodyText"/>
      </w:pPr>
      <w:r w:rsidRPr="00D71C0F">
        <w:t>A detailed visualization of the project’s six-phase lifecycle</w:t>
      </w:r>
      <w:r w:rsidR="006B1F20">
        <w:t xml:space="preserve"> </w:t>
      </w:r>
      <w:r w:rsidRPr="00D71C0F">
        <w:t xml:space="preserve">is provided in </w:t>
      </w:r>
      <w:r w:rsidRPr="00D71C0F">
        <w:rPr>
          <w:b/>
          <w:bCs/>
        </w:rPr>
        <w:t>Annex A: Project Gantt Chart</w:t>
      </w:r>
    </w:p>
    <w:p w14:paraId="6EFBFB38" w14:textId="77777777" w:rsidR="00603C7A" w:rsidRDefault="00603C7A" w:rsidP="00C06599">
      <w:pPr>
        <w:pStyle w:val="BodyText"/>
      </w:pPr>
      <w:r>
        <w:br w:type="page"/>
      </w:r>
    </w:p>
    <w:p w14:paraId="53E183F6" w14:textId="0FBC4712" w:rsidR="00603C7A" w:rsidRDefault="00603C7A" w:rsidP="00E06E5F">
      <w:pPr>
        <w:pStyle w:val="Heading1"/>
        <w:numPr>
          <w:ilvl w:val="0"/>
          <w:numId w:val="34"/>
        </w:numPr>
      </w:pPr>
      <w:r>
        <w:t>Supervisor Remarks</w:t>
      </w:r>
    </w:p>
    <w:p w14:paraId="1A1F022E" w14:textId="5C278476" w:rsidR="00B92548" w:rsidRPr="006E1278" w:rsidRDefault="00603C7A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(Additional details relevant to the project</w:t>
      </w:r>
      <w:r w:rsidR="006E1278" w:rsidRPr="006E1278">
        <w:rPr>
          <w:i/>
          <w:sz w:val="20"/>
        </w:rPr>
        <w:t>; p</w:t>
      </w:r>
      <w:r w:rsidR="00B92548" w:rsidRPr="006E1278">
        <w:rPr>
          <w:i/>
          <w:sz w:val="20"/>
        </w:rPr>
        <w:t>lease use a separate sheet if necessary)</w:t>
      </w:r>
    </w:p>
    <w:p w14:paraId="32A35855" w14:textId="11B5BF28" w:rsidR="00B92548" w:rsidRDefault="00B92548" w:rsidP="006E1278">
      <w:pPr>
        <w:pStyle w:val="BodyText"/>
      </w:pPr>
    </w:p>
    <w:p w14:paraId="04730D12" w14:textId="15EF7FDD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Industry Supervisor Rem</w:t>
      </w:r>
      <w:r>
        <w:t>arks</w:t>
      </w:r>
    </w:p>
    <w:p w14:paraId="07D9078F" w14:textId="77777777" w:rsidR="006E1278" w:rsidRPr="006E1278" w:rsidRDefault="006E1278" w:rsidP="006E1278">
      <w:pPr>
        <w:pStyle w:val="BodyText"/>
      </w:pPr>
    </w:p>
    <w:sdt>
      <w:sdtPr>
        <w:id w:val="1415043535"/>
        <w:placeholder>
          <w:docPart w:val="0D18F31A539A474A856827FB60CC7C14"/>
        </w:placeholder>
        <w:showingPlcHdr/>
        <w15:color w:val="FF0000"/>
        <w:text w:multiLine="1"/>
      </w:sdtPr>
      <w:sdtContent>
        <w:p w14:paraId="3F808281" w14:textId="77777777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0B9E0C3F" w14:textId="59D3A979" w:rsidR="00603C7A" w:rsidRDefault="00603C7A" w:rsidP="00064120">
      <w:pPr>
        <w:pStyle w:val="BodyText"/>
      </w:pPr>
    </w:p>
    <w:p w14:paraId="4C84CB3E" w14:textId="4FC88199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Academic Supervisor Rem</w:t>
      </w:r>
      <w:r>
        <w:t>arks</w:t>
      </w:r>
    </w:p>
    <w:p w14:paraId="1D75F4F9" w14:textId="77777777" w:rsidR="006E1278" w:rsidRPr="006E1278" w:rsidRDefault="006E1278" w:rsidP="006E1278">
      <w:pPr>
        <w:pStyle w:val="BodyText"/>
      </w:pPr>
    </w:p>
    <w:sdt>
      <w:sdtPr>
        <w:id w:val="-38901724"/>
        <w:placeholder>
          <w:docPart w:val="90CFBAF8F0D141A59631376B85421A08"/>
        </w:placeholder>
        <w:showingPlcHdr/>
        <w15:color w:val="FF0000"/>
        <w:text w:multiLine="1"/>
      </w:sdtPr>
      <w:sdtContent>
        <w:p w14:paraId="5143BA11" w14:textId="77777777" w:rsidR="006E1278" w:rsidRDefault="006E127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5191D874" w14:textId="7E28876D" w:rsidR="006E1278" w:rsidRPr="00B525C3" w:rsidRDefault="001D7C58" w:rsidP="00064120">
      <w:pPr>
        <w:pStyle w:val="BodyText"/>
        <w:rPr>
          <w:rFonts w:eastAsiaTheme="minorEastAsia"/>
          <w:lang w:eastAsia="zh-CN"/>
        </w:rPr>
      </w:pPr>
      <w:r w:rsidRPr="001D7C58">
        <w:rPr>
          <w:rFonts w:eastAsiaTheme="minorEastAsia"/>
          <w:lang w:eastAsia="zh-CN"/>
        </w:rPr>
        <w:t>This project is proposed by the Academic Supervisor. The student will gain hands-on experience with multimodal agent systems.</w:t>
      </w:r>
    </w:p>
    <w:p w14:paraId="49487DD1" w14:textId="77777777" w:rsidR="00603C7A" w:rsidRDefault="00603C7A" w:rsidP="00064120">
      <w:pPr>
        <w:pStyle w:val="BodyText"/>
      </w:pPr>
      <w:r>
        <w:br w:type="page"/>
      </w:r>
    </w:p>
    <w:p w14:paraId="752587CF" w14:textId="77777777" w:rsidR="00BC57DD" w:rsidRPr="00BC57DD" w:rsidRDefault="00BC57DD" w:rsidP="00BC57DD">
      <w:pPr>
        <w:pStyle w:val="ListParagraph"/>
        <w:numPr>
          <w:ilvl w:val="0"/>
          <w:numId w:val="34"/>
        </w:numPr>
        <w:rPr>
          <w:rFonts w:ascii="Arial" w:eastAsia="Arial" w:hAnsi="Arial"/>
          <w:b/>
          <w:bCs/>
          <w:sz w:val="26"/>
          <w:szCs w:val="26"/>
        </w:rPr>
      </w:pPr>
      <w:r w:rsidRPr="00BC57DD">
        <w:rPr>
          <w:rFonts w:ascii="Arial" w:eastAsia="Arial" w:hAnsi="Arial"/>
          <w:b/>
          <w:bCs/>
          <w:sz w:val="26"/>
          <w:szCs w:val="26"/>
        </w:rPr>
        <w:t>Declaration of Conformity</w:t>
      </w:r>
    </w:p>
    <w:p w14:paraId="578EEE9C" w14:textId="77777777" w:rsidR="00603C7A" w:rsidRPr="00BC57DD" w:rsidRDefault="00603C7A" w:rsidP="00BC57DD">
      <w:pPr>
        <w:pStyle w:val="BodyText"/>
      </w:pPr>
    </w:p>
    <w:p w14:paraId="2164BE99" w14:textId="29700829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03C7A">
        <w:t>Industry Supervisor</w:t>
      </w:r>
    </w:p>
    <w:p w14:paraId="30F0CAF3" w14:textId="77777777" w:rsidR="00603C7A" w:rsidRDefault="00603C7A" w:rsidP="00C06599">
      <w:pPr>
        <w:pStyle w:val="BodyText"/>
      </w:pPr>
    </w:p>
    <w:p w14:paraId="20A69E2D" w14:textId="5089A009" w:rsidR="00603C7A" w:rsidRDefault="00603C7A" w:rsidP="00C06599">
      <w:pPr>
        <w:pStyle w:val="BodyText"/>
      </w:pPr>
      <w:r>
        <w:t xml:space="preserve">I hereby acknowledge that I </w:t>
      </w:r>
      <w:r w:rsidRPr="000E2382">
        <w:rPr>
          <w:u w:val="single"/>
        </w:rPr>
        <w:t xml:space="preserve">have engaged and discussed with the </w:t>
      </w:r>
      <w:r w:rsidR="006E1278">
        <w:rPr>
          <w:u w:val="single"/>
        </w:rPr>
        <w:t>Candidate</w:t>
      </w:r>
      <w:r>
        <w:t xml:space="preserve"> on the Capstone Project details above, and we are in agreement on the contents provided in the sections above.</w:t>
      </w:r>
    </w:p>
    <w:p w14:paraId="330EEC48" w14:textId="77777777" w:rsidR="00603C7A" w:rsidRDefault="00603C7A" w:rsidP="00C06599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395ED214" w14:textId="77777777" w:rsidTr="00D330B7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E8B4804" w14:textId="30D9EA14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-369766446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2F5D5B6" wp14:editId="1C1475CB">
                      <wp:extent cx="2088000" cy="648000"/>
                      <wp:effectExtent l="0" t="0" r="7620" b="0"/>
                      <wp:docPr id="2" name="Pictur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2056B4B2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2CA9A3B6" w14:textId="77777777" w:rsidTr="00D330B7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05AE12B3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0DCABA6C" w14:textId="7DDE457F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Industry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Industry_Supervisor_Name \h </w:instrText>
            </w:r>
            <w:r w:rsidR="000E7886">
              <w:fldChar w:fldCharType="separate"/>
            </w:r>
            <w:sdt>
              <w:sdtPr>
                <w:id w:val="-1464955567"/>
                <w:placeholder>
                  <w:docPart w:val="0E1777C4C78942CAAB731333B5A725F1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name</w:t>
                </w:r>
              </w:sdtContent>
            </w:sdt>
            <w:r w:rsidR="000E7886">
              <w:fldChar w:fldCharType="end"/>
            </w:r>
          </w:p>
          <w:p w14:paraId="355E6786" w14:textId="3125DC28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 xml:space="preserve">Designation: </w:t>
            </w:r>
            <w:r w:rsidR="000E7886">
              <w:rPr>
                <w:b/>
              </w:rPr>
              <w:fldChar w:fldCharType="begin"/>
            </w:r>
            <w:r w:rsidR="000E7886">
              <w:rPr>
                <w:b/>
              </w:rPr>
              <w:instrText xml:space="preserve"> REF Industry_Supervisor_Designation \h </w:instrText>
            </w:r>
            <w:r w:rsidR="000E7886">
              <w:rPr>
                <w:b/>
              </w:rPr>
            </w:r>
            <w:r w:rsidR="000E7886">
              <w:rPr>
                <w:b/>
              </w:rPr>
              <w:fldChar w:fldCharType="separate"/>
            </w:r>
            <w:sdt>
              <w:sdtPr>
                <w:id w:val="-1766755703"/>
                <w:placeholder>
                  <w:docPart w:val="6C0538DBFFA34C849DBFD2483CB877A6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designation</w:t>
                </w:r>
              </w:sdtContent>
            </w:sdt>
            <w:r w:rsidR="000E7886">
              <w:rPr>
                <w:b/>
              </w:rPr>
              <w:fldChar w:fldCharType="end"/>
            </w:r>
          </w:p>
          <w:p w14:paraId="01B6528E" w14:textId="14698EC9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Department: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Industry_Supervisor_Department_Division \h </w:instrText>
            </w:r>
            <w:r w:rsidR="000E7886">
              <w:fldChar w:fldCharType="separate"/>
            </w:r>
            <w:sdt>
              <w:sdtPr>
                <w:id w:val="-1990401765"/>
                <w:placeholder>
                  <w:docPart w:val="E383213815E84C1888D3EAA4F5EA4D84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department / division</w:t>
                </w:r>
              </w:sdtContent>
            </w:sdt>
            <w:r w:rsidR="000E7886">
              <w:fldChar w:fldCharType="end"/>
            </w:r>
          </w:p>
          <w:p w14:paraId="4A89C104" w14:textId="5B9945B3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Industry_Supervisor_Contact_Number \h </w:instrText>
            </w:r>
            <w:r w:rsidR="000E7886">
              <w:fldChar w:fldCharType="separate"/>
            </w:r>
            <w:sdt>
              <w:sdtPr>
                <w:id w:val="1905325147"/>
                <w:placeholder>
                  <w:docPart w:val="CBB48FBE30CC4113B8BA1C94B7B5ACE2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contact number</w:t>
                </w:r>
              </w:sdtContent>
            </w:sdt>
            <w:r w:rsidR="000E7886">
              <w:fldChar w:fldCharType="end"/>
            </w:r>
          </w:p>
          <w:p w14:paraId="21BE8F79" w14:textId="34ECCE79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Industry_Supervisor_Email_Address \h </w:instrText>
            </w:r>
            <w:r w:rsidR="000E7886">
              <w:fldChar w:fldCharType="separate"/>
            </w:r>
            <w:sdt>
              <w:sdtPr>
                <w:id w:val="-383722078"/>
                <w:placeholder>
                  <w:docPart w:val="D15A15A7E3E74CADA0A81D773F7F2C70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email address</w:t>
                </w:r>
              </w:sdtContent>
            </w:sdt>
            <w:r w:rsidR="000E7886">
              <w:fldChar w:fldCharType="end"/>
            </w:r>
          </w:p>
          <w:p w14:paraId="6B12007D" w14:textId="2692D758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747414225"/>
                <w:placeholder>
                  <w:docPart w:val="267B54B3F76644ADA32C272B9098B35C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02FA50F7" w14:textId="77777777" w:rsidR="00603C7A" w:rsidRPr="00064120" w:rsidRDefault="00603C7A" w:rsidP="00064120">
      <w:pPr>
        <w:pStyle w:val="BodyText"/>
      </w:pPr>
    </w:p>
    <w:p w14:paraId="5800D105" w14:textId="18FABA71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E1278">
        <w:t>Candidate</w:t>
      </w:r>
    </w:p>
    <w:p w14:paraId="325F9CFD" w14:textId="77777777" w:rsidR="00603C7A" w:rsidRDefault="00603C7A" w:rsidP="000E2382">
      <w:pPr>
        <w:pStyle w:val="BodyText"/>
      </w:pPr>
    </w:p>
    <w:p w14:paraId="19165D2B" w14:textId="77777777" w:rsidR="00603C7A" w:rsidRDefault="00603C7A" w:rsidP="000E2382">
      <w:pPr>
        <w:pStyle w:val="BodyText"/>
      </w:pPr>
      <w:r w:rsidRPr="000E2382">
        <w:t xml:space="preserve">I hereby acknowledge that I </w:t>
      </w:r>
      <w:r w:rsidRPr="000E2382">
        <w:rPr>
          <w:u w:val="single"/>
        </w:rPr>
        <w:t>have engaged and discussed with my Industry Supervisor</w:t>
      </w:r>
      <w:r w:rsidRPr="000E2382">
        <w:t xml:space="preserve"> on the C</w:t>
      </w:r>
      <w:r>
        <w:t>apstone Project details above</w:t>
      </w:r>
      <w:r w:rsidRPr="00064120">
        <w:t>, and we are in agreement on the contents provided in the sections above.</w:t>
      </w:r>
    </w:p>
    <w:p w14:paraId="0A010A80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0ECB26F1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64FC75BD" w14:textId="7F1752FF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382612700"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CD7ED35" wp14:editId="548ECE99">
                      <wp:extent cx="2088000" cy="505408"/>
                      <wp:effectExtent l="0" t="0" r="0" b="9525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5054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443DB810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132C2711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22A198F6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5DDAABE0" w14:textId="2872754C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Candidate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6320B5">
              <w:fldChar w:fldCharType="begin"/>
            </w:r>
            <w:r w:rsidR="006320B5">
              <w:instrText xml:space="preserve"> REF Candidate_Name \h </w:instrText>
            </w:r>
            <w:r w:rsidR="006320B5">
              <w:fldChar w:fldCharType="separate"/>
            </w:r>
            <w:sdt>
              <w:sdtPr>
                <w:id w:val="-724990899"/>
                <w:placeholder>
                  <w:docPart w:val="5953C8CCA29E454B8B46BDF8E52679BD"/>
                </w:placeholder>
                <w15:color w:val="FF0000"/>
                <w:text/>
              </w:sdtPr>
              <w:sdtContent>
                <w:r w:rsidR="00F8269E">
                  <w:t>Andrew Yaputra</w:t>
                </w:r>
              </w:sdtContent>
            </w:sdt>
            <w:r w:rsidR="006320B5">
              <w:fldChar w:fldCharType="end"/>
            </w:r>
          </w:p>
          <w:p w14:paraId="2900906F" w14:textId="0C268174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sdt>
              <w:sdtPr>
                <w:id w:val="-1557696194"/>
                <w:placeholder>
                  <w:docPart w:val="E432658C9F31444F93835CA35F6CC45E"/>
                </w:placeholder>
                <w15:color w:val="FF0000"/>
                <w:text/>
              </w:sdtPr>
              <w:sdtContent>
                <w:r w:rsidR="00F8269E">
                  <w:t>91275288</w:t>
                </w:r>
              </w:sdtContent>
            </w:sdt>
          </w:p>
          <w:p w14:paraId="15B1C6EC" w14:textId="24B56D01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sdt>
              <w:sdtPr>
                <w:id w:val="806052062"/>
                <w:placeholder>
                  <w:docPart w:val="D2048ED4E7A64120B5750954FFAC43BB"/>
                </w:placeholder>
                <w15:color w:val="FF0000"/>
              </w:sdtPr>
              <w:sdtContent>
                <w:r w:rsidR="00F8269E">
                  <w:t>yaputraandrew5288@gmail.com</w:t>
                </w:r>
              </w:sdtContent>
            </w:sdt>
          </w:p>
          <w:p w14:paraId="60BECF86" w14:textId="1C1453F9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73939231"/>
                <w:placeholder>
                  <w:docPart w:val="1C96EAE31B294EBE838ECD2F1E480B80"/>
                </w:placeholder>
                <w15:color w:val="FF0000"/>
                <w:date w:fullDate="2026-02-24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7B6D00">
                  <w:t>24/2/2026</w:t>
                </w:r>
              </w:sdtContent>
            </w:sdt>
          </w:p>
        </w:tc>
      </w:tr>
    </w:tbl>
    <w:p w14:paraId="1FE3736C" w14:textId="77777777" w:rsidR="00603C7A" w:rsidRPr="00064120" w:rsidRDefault="00603C7A" w:rsidP="00064120">
      <w:pPr>
        <w:pStyle w:val="BodyText"/>
      </w:pPr>
    </w:p>
    <w:p w14:paraId="73CFAB35" w14:textId="77777777" w:rsidR="00603C7A" w:rsidRPr="00064120" w:rsidRDefault="00603C7A" w:rsidP="00064120">
      <w:pPr>
        <w:pStyle w:val="BodyText"/>
      </w:pPr>
      <w:r w:rsidRPr="00064120">
        <w:br w:type="page"/>
      </w:r>
    </w:p>
    <w:p w14:paraId="00E7FA35" w14:textId="74FEFDFA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03C7A">
        <w:t>Academic Supervisor</w:t>
      </w:r>
    </w:p>
    <w:p w14:paraId="5E7670BC" w14:textId="77777777" w:rsidR="00603C7A" w:rsidRDefault="00603C7A" w:rsidP="000E2382">
      <w:pPr>
        <w:pStyle w:val="BodyText"/>
      </w:pPr>
    </w:p>
    <w:p w14:paraId="00CFBFF5" w14:textId="2CC71CC1" w:rsidR="00603C7A" w:rsidRDefault="00603C7A" w:rsidP="000E2382">
      <w:pPr>
        <w:pStyle w:val="BodyText"/>
      </w:pPr>
      <w:r w:rsidRPr="000E2382">
        <w:t xml:space="preserve">I hereby acknowledge that I </w:t>
      </w:r>
      <w:r w:rsidRPr="009634C9">
        <w:rPr>
          <w:u w:val="single"/>
        </w:rPr>
        <w:t>have read and understood the Capstone Project details above</w:t>
      </w:r>
      <w:r w:rsidRPr="000E2382">
        <w:t xml:space="preserve">.  I believe that the proposed project is appropriate to fulfil the requirements for the </w:t>
      </w:r>
      <w:r w:rsidR="00CD2FA5">
        <w:rPr>
          <w:b/>
        </w:rPr>
        <w:t xml:space="preserve">BAC3004 </w:t>
      </w:r>
      <w:r w:rsidRPr="000E2382">
        <w:rPr>
          <w:b/>
        </w:rPr>
        <w:t>Capstone Project</w:t>
      </w:r>
      <w:r w:rsidRPr="000E2382">
        <w:t xml:space="preserve"> module.</w:t>
      </w:r>
    </w:p>
    <w:p w14:paraId="3D03C8E9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58B206D8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53F613F" w14:textId="42296C65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228116534"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4A303B3A" wp14:editId="04C9FE86">
                      <wp:extent cx="1422298" cy="561975"/>
                      <wp:effectExtent l="0" t="0" r="6985" b="0"/>
                      <wp:docPr id="3" name="Pictur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23968" cy="562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7B828194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5F8251F8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40BD84E1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782B17F3" w14:textId="688AAFBB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Academic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Academic_Supervisor_Name \h </w:instrText>
            </w:r>
            <w:r w:rsidR="00995E20">
              <w:fldChar w:fldCharType="separate"/>
            </w:r>
            <w:sdt>
              <w:sdtPr>
                <w:id w:val="-925104142"/>
                <w:placeholder>
                  <w:docPart w:val="FF38EA1EC4A048CEAF38B477A2E7CA41"/>
                </w:placeholder>
                <w15:color w:val="FF0000"/>
                <w:text/>
              </w:sdtPr>
              <w:sdtContent>
                <w:r w:rsidR="003240E6">
                  <w:rPr>
                    <w:rFonts w:eastAsiaTheme="minorEastAsia" w:hint="eastAsia"/>
                    <w:lang w:eastAsia="zh-CN"/>
                  </w:rPr>
                  <w:t>Zhang Zhengchen</w:t>
                </w:r>
              </w:sdtContent>
            </w:sdt>
            <w:r w:rsidR="00995E20">
              <w:fldChar w:fldCharType="end"/>
            </w:r>
          </w:p>
          <w:p w14:paraId="2842ADBB" w14:textId="075AB8C1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Academic_Supervisor_Contact_Number \h </w:instrText>
            </w:r>
            <w:r w:rsidR="00995E20">
              <w:fldChar w:fldCharType="separate"/>
            </w:r>
            <w:sdt>
              <w:sdtPr>
                <w:id w:val="-1490935775"/>
                <w:placeholder>
                  <w:docPart w:val="CACE86C4FDDA4DC28FCB87D2762E9BE4"/>
                </w:placeholder>
                <w15:color w:val="FF0000"/>
                <w:text/>
              </w:sdtPr>
              <w:sdtContent>
                <w:r w:rsidR="003240E6">
                  <w:rPr>
                    <w:rFonts w:eastAsiaTheme="minorEastAsia" w:hint="eastAsia"/>
                    <w:lang w:eastAsia="zh-CN"/>
                  </w:rPr>
                  <w:t>83228339</w:t>
                </w:r>
              </w:sdtContent>
            </w:sdt>
            <w:r w:rsidR="00995E20">
              <w:fldChar w:fldCharType="end"/>
            </w:r>
          </w:p>
          <w:p w14:paraId="210F9A81" w14:textId="6D173F3C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Academic_Supervisor_Email_Address \h </w:instrText>
            </w:r>
            <w:r w:rsidR="00995E20">
              <w:fldChar w:fldCharType="separate"/>
            </w:r>
            <w:sdt>
              <w:sdtPr>
                <w:id w:val="17515216"/>
                <w:placeholder>
                  <w:docPart w:val="65EAF344F3DD4D7D81A728FB6B55A8AF"/>
                </w:placeholder>
                <w15:color w:val="FF0000"/>
                <w:text/>
              </w:sdtPr>
              <w:sdtContent>
                <w:r w:rsidR="00413407">
                  <w:rPr>
                    <w:rFonts w:eastAsiaTheme="minorEastAsia" w:hint="eastAsia"/>
                    <w:lang w:eastAsia="zh-CN"/>
                  </w:rPr>
                  <w:t>zhengchen.zhang@singaporetech.edu.sg</w:t>
                </w:r>
              </w:sdtContent>
            </w:sdt>
            <w:r w:rsidR="00995E20">
              <w:fldChar w:fldCharType="end"/>
            </w:r>
          </w:p>
          <w:p w14:paraId="18D5DCBF" w14:textId="47C4B442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027085963"/>
                <w:placeholder>
                  <w:docPart w:val="D39BE6E7511741AABADC1FDBFB96F179"/>
                </w:placeholder>
                <w15:color w:val="FF0000"/>
                <w:date w:fullDate="2026-02-27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413407">
                  <w:t>27/2/2026</w:t>
                </w:r>
              </w:sdtContent>
            </w:sdt>
          </w:p>
        </w:tc>
      </w:tr>
    </w:tbl>
    <w:p w14:paraId="258F74FB" w14:textId="77777777" w:rsidR="00603C7A" w:rsidRDefault="00603C7A" w:rsidP="00A60E08">
      <w:pPr>
        <w:pStyle w:val="BodyText"/>
      </w:pPr>
    </w:p>
    <w:p w14:paraId="629F1F9B" w14:textId="6CC53249" w:rsidR="00D71C0F" w:rsidRDefault="00D71C0F" w:rsidP="00D71C0F">
      <w:pPr>
        <w:pStyle w:val="Heading3"/>
        <w:numPr>
          <w:ilvl w:val="0"/>
          <w:numId w:val="34"/>
        </w:numPr>
      </w:pPr>
      <w:r>
        <w:t>Annex</w:t>
      </w:r>
    </w:p>
    <w:p w14:paraId="4CB6EC14" w14:textId="77777777" w:rsidR="00D71C0F" w:rsidRDefault="00D71C0F" w:rsidP="00D71C0F">
      <w:pPr>
        <w:pStyle w:val="Heading3"/>
        <w:ind w:firstLine="0"/>
      </w:pPr>
    </w:p>
    <w:p w14:paraId="0B878B84" w14:textId="0491998A" w:rsidR="00603C7A" w:rsidRDefault="00D71C0F" w:rsidP="00A60E08">
      <w:pPr>
        <w:pStyle w:val="BodyText"/>
      </w:pPr>
      <w:r w:rsidRPr="00D71C0F">
        <w:rPr>
          <w:noProof/>
        </w:rPr>
        <w:drawing>
          <wp:inline distT="0" distB="0" distL="0" distR="0" wp14:anchorId="60BBF51C" wp14:editId="589947DB">
            <wp:extent cx="5731510" cy="1344295"/>
            <wp:effectExtent l="0" t="0" r="2540" b="8255"/>
            <wp:docPr id="13529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7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9881" w14:textId="33661CB3" w:rsidR="00D71C0F" w:rsidRPr="00D71C0F" w:rsidRDefault="00D71C0F" w:rsidP="00D71C0F">
      <w:pPr>
        <w:pStyle w:val="BodyText"/>
        <w:jc w:val="center"/>
        <w:rPr>
          <w:sz w:val="16"/>
          <w:szCs w:val="16"/>
        </w:rPr>
      </w:pPr>
      <w:r w:rsidRPr="00D71C0F">
        <w:rPr>
          <w:sz w:val="16"/>
          <w:szCs w:val="16"/>
        </w:rPr>
        <w:t>Annex A: Project Gantt Chart</w:t>
      </w:r>
    </w:p>
    <w:p w14:paraId="539B907E" w14:textId="77777777" w:rsidR="00D71C0F" w:rsidRDefault="00D71C0F" w:rsidP="00D71C0F">
      <w:pPr>
        <w:pStyle w:val="BodyText"/>
        <w:jc w:val="center"/>
      </w:pPr>
    </w:p>
    <w:p w14:paraId="6A00019F" w14:textId="7E284689" w:rsidR="00603C7A" w:rsidRDefault="00603C7A" w:rsidP="00A60E08">
      <w:pPr>
        <w:pStyle w:val="BodyText"/>
        <w:jc w:val="center"/>
        <w:rPr>
          <w:b/>
        </w:rPr>
      </w:pPr>
      <w:r>
        <w:rPr>
          <w:b/>
        </w:rPr>
        <w:t>END OF FORM</w:t>
      </w:r>
    </w:p>
    <w:sectPr w:rsidR="00603C7A" w:rsidSect="00054A33">
      <w:headerReference w:type="default" r:id="rId12"/>
      <w:footerReference w:type="default" r:id="rId13"/>
      <w:pgSz w:w="11906" w:h="16838"/>
      <w:pgMar w:top="1560" w:right="1440" w:bottom="15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F3AF0" w14:textId="77777777" w:rsidR="00D07E54" w:rsidRDefault="00D07E54" w:rsidP="006E7489">
      <w:r>
        <w:separator/>
      </w:r>
    </w:p>
  </w:endnote>
  <w:endnote w:type="continuationSeparator" w:id="0">
    <w:p w14:paraId="784080AA" w14:textId="77777777" w:rsidR="00D07E54" w:rsidRDefault="00D07E54" w:rsidP="006E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2908" w14:textId="6E911028" w:rsidR="00B94E13" w:rsidRPr="008F2958" w:rsidRDefault="00CD2FA5" w:rsidP="00FE6791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  <w:tab w:val="right" w:pos="13718"/>
      </w:tabs>
      <w:rPr>
        <w:rFonts w:asciiTheme="majorHAnsi" w:hAnsiTheme="majorHAnsi"/>
      </w:rPr>
    </w:pPr>
    <w:r>
      <w:rPr>
        <w:rFonts w:asciiTheme="majorHAnsi" w:eastAsiaTheme="majorEastAsia" w:hAnsiTheme="majorHAnsi" w:cstheme="majorBidi"/>
        <w:noProof/>
        <w:sz w:val="16"/>
        <w:lang w:eastAsia="zh-SG"/>
      </w:rPr>
      <w:t xml:space="preserve">BAC3004 </w:t>
    </w:r>
    <w:r w:rsidR="00FE6791" w:rsidRPr="00FE6791">
      <w:rPr>
        <w:rFonts w:asciiTheme="majorHAnsi" w:eastAsiaTheme="majorEastAsia" w:hAnsiTheme="majorHAnsi" w:cstheme="majorBidi"/>
        <w:noProof/>
        <w:sz w:val="16"/>
        <w:lang w:eastAsia="zh-SG"/>
      </w:rPr>
      <w:t>Capstone Project</w:t>
    </w:r>
    <w:r>
      <w:rPr>
        <w:rFonts w:asciiTheme="majorHAnsi" w:eastAsiaTheme="majorEastAsia" w:hAnsiTheme="majorHAnsi" w:cstheme="majorBidi"/>
        <w:noProof/>
        <w:sz w:val="16"/>
        <w:lang w:eastAsia="zh-SG"/>
      </w:rPr>
      <w:t xml:space="preserve"> Proposal</w:t>
    </w:r>
    <w:r w:rsidR="00FE6791"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="00B94E13" w:rsidRPr="008F2958">
      <w:rPr>
        <w:rFonts w:asciiTheme="majorHAnsi" w:eastAsiaTheme="majorEastAsia" w:hAnsiTheme="majorHAnsi" w:cstheme="majorBidi"/>
        <w:noProof/>
        <w:sz w:val="16"/>
        <w:lang w:eastAsia="zh-SG"/>
      </w:rPr>
      <w:tab/>
    </w:r>
    <w:r w:rsidR="00B94E13" w:rsidRPr="008F2958">
      <w:rPr>
        <w:rFonts w:asciiTheme="majorHAnsi" w:eastAsiaTheme="majorEastAsia" w:hAnsiTheme="majorHAnsi" w:cstheme="majorBidi"/>
        <w:sz w:val="16"/>
      </w:rPr>
      <w:t xml:space="preserve">Page </w:t>
    </w:r>
    <w:r w:rsidR="00B94E13" w:rsidRPr="008F2958">
      <w:rPr>
        <w:rFonts w:asciiTheme="majorHAnsi" w:hAnsiTheme="majorHAnsi"/>
        <w:sz w:val="16"/>
      </w:rPr>
      <w:fldChar w:fldCharType="begin"/>
    </w:r>
    <w:r w:rsidR="00B94E13" w:rsidRPr="008F2958">
      <w:rPr>
        <w:rFonts w:asciiTheme="majorHAnsi" w:hAnsiTheme="majorHAnsi"/>
        <w:sz w:val="16"/>
      </w:rPr>
      <w:instrText xml:space="preserve"> PAGE   \* MERGEFORMAT </w:instrText>
    </w:r>
    <w:r w:rsidR="00B94E13" w:rsidRPr="008F2958">
      <w:rPr>
        <w:rFonts w:asciiTheme="majorHAnsi" w:hAnsiTheme="majorHAnsi"/>
        <w:sz w:val="16"/>
      </w:rPr>
      <w:fldChar w:fldCharType="separate"/>
    </w:r>
    <w:r w:rsidR="00866D62" w:rsidRPr="00866D62">
      <w:rPr>
        <w:rFonts w:asciiTheme="majorHAnsi" w:eastAsiaTheme="majorEastAsia" w:hAnsiTheme="majorHAnsi" w:cstheme="majorBidi"/>
        <w:noProof/>
        <w:sz w:val="16"/>
      </w:rPr>
      <w:t>3</w:t>
    </w:r>
    <w:r w:rsidR="00B94E13" w:rsidRPr="008F2958">
      <w:rPr>
        <w:rFonts w:asciiTheme="majorHAnsi" w:eastAsiaTheme="majorEastAsia" w:hAnsiTheme="majorHAnsi" w:cstheme="majorBidi"/>
        <w:noProof/>
        <w:sz w:val="16"/>
      </w:rPr>
      <w:fldChar w:fldCharType="end"/>
    </w:r>
    <w:r w:rsidR="00B94E13">
      <w:rPr>
        <w:rFonts w:asciiTheme="majorHAnsi" w:eastAsiaTheme="majorEastAsia" w:hAnsiTheme="majorHAnsi" w:cstheme="majorBidi"/>
        <w:noProof/>
        <w:sz w:val="16"/>
      </w:rPr>
      <w:t xml:space="preserve"> of </w:t>
    </w:r>
    <w:r w:rsidR="00B94E13">
      <w:rPr>
        <w:rFonts w:asciiTheme="majorHAnsi" w:eastAsiaTheme="majorEastAsia" w:hAnsiTheme="majorHAnsi" w:cstheme="majorBidi"/>
        <w:noProof/>
        <w:sz w:val="16"/>
      </w:rPr>
      <w:fldChar w:fldCharType="begin"/>
    </w:r>
    <w:r w:rsidR="00B94E13">
      <w:rPr>
        <w:rFonts w:asciiTheme="majorHAnsi" w:eastAsiaTheme="majorEastAsia" w:hAnsiTheme="majorHAnsi" w:cstheme="majorBidi"/>
        <w:noProof/>
        <w:sz w:val="16"/>
      </w:rPr>
      <w:instrText xml:space="preserve"> SECTIONPAGES  \* Arabic  \* MERGEFORMAT </w:instrText>
    </w:r>
    <w:r w:rsidR="00B94E13">
      <w:rPr>
        <w:rFonts w:asciiTheme="majorHAnsi" w:eastAsiaTheme="majorEastAsia" w:hAnsiTheme="majorHAnsi" w:cstheme="majorBidi"/>
        <w:noProof/>
        <w:sz w:val="16"/>
      </w:rPr>
      <w:fldChar w:fldCharType="separate"/>
    </w:r>
    <w:r w:rsidR="00B05F20">
      <w:rPr>
        <w:rFonts w:asciiTheme="majorHAnsi" w:eastAsiaTheme="majorEastAsia" w:hAnsiTheme="majorHAnsi" w:cstheme="majorBidi"/>
        <w:noProof/>
        <w:sz w:val="16"/>
      </w:rPr>
      <w:t>3</w:t>
    </w:r>
    <w:r w:rsidR="00B94E13">
      <w:rPr>
        <w:rFonts w:asciiTheme="majorHAnsi" w:eastAsiaTheme="majorEastAsia" w:hAnsiTheme="majorHAnsi" w:cstheme="majorBidi"/>
        <w:noProof/>
        <w:sz w:val="16"/>
      </w:rPr>
      <w:fldChar w:fldCharType="end"/>
    </w:r>
  </w:p>
  <w:p w14:paraId="3FB3E1B6" w14:textId="77777777" w:rsidR="00B94E13" w:rsidRPr="003B0317" w:rsidRDefault="00B94E13" w:rsidP="00FE6791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10A3B" w14:textId="77777777" w:rsidR="00D07E54" w:rsidRDefault="00D07E54" w:rsidP="006E7489">
      <w:r>
        <w:separator/>
      </w:r>
    </w:p>
  </w:footnote>
  <w:footnote w:type="continuationSeparator" w:id="0">
    <w:p w14:paraId="53E000F7" w14:textId="77777777" w:rsidR="00D07E54" w:rsidRDefault="00D07E54" w:rsidP="006E7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9642" w14:textId="77777777" w:rsidR="00B94E13" w:rsidRDefault="00B94E13" w:rsidP="00FE6791">
    <w:pPr>
      <w:pStyle w:val="Header"/>
      <w:tabs>
        <w:tab w:val="clear" w:pos="9026"/>
        <w:tab w:val="right" w:pos="9027"/>
      </w:tabs>
    </w:pPr>
    <w:r>
      <w:tab/>
    </w:r>
    <w:r>
      <w:tab/>
    </w:r>
    <w:r>
      <w:rPr>
        <w:rFonts w:ascii="Calibri" w:hAnsi="Calibri"/>
        <w:noProof/>
        <w:color w:val="1F497D"/>
        <w:sz w:val="20"/>
        <w:szCs w:val="20"/>
        <w:lang w:eastAsia="en-SG"/>
      </w:rPr>
      <w:drawing>
        <wp:inline distT="0" distB="0" distL="0" distR="0" wp14:anchorId="1D3BDA3D" wp14:editId="1C302104">
          <wp:extent cx="914400" cy="454395"/>
          <wp:effectExtent l="0" t="0" r="0" b="3175"/>
          <wp:docPr id="7" name="Picture 7" descr="cid:image001.jpg@01CD18BD.6152BB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D18BD.6152BBF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479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" w15:restartNumberingAfterBreak="0">
    <w:nsid w:val="1156350C"/>
    <w:multiLevelType w:val="hybridMultilevel"/>
    <w:tmpl w:val="B42CA0C0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14D304AF"/>
    <w:multiLevelType w:val="hybridMultilevel"/>
    <w:tmpl w:val="D786E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470"/>
    <w:multiLevelType w:val="hybridMultilevel"/>
    <w:tmpl w:val="BEE29C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F4483"/>
    <w:multiLevelType w:val="hybridMultilevel"/>
    <w:tmpl w:val="1A023C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2AD3"/>
    <w:multiLevelType w:val="hybridMultilevel"/>
    <w:tmpl w:val="357C4F9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17E44852"/>
    <w:multiLevelType w:val="hybridMultilevel"/>
    <w:tmpl w:val="C7F6A048"/>
    <w:lvl w:ilvl="0" w:tplc="0C902B6A">
      <w:start w:val="1"/>
      <w:numFmt w:val="decimal"/>
      <w:lvlText w:val="%1."/>
      <w:lvlJc w:val="left"/>
      <w:pPr>
        <w:ind w:left="768" w:hanging="360"/>
      </w:pPr>
      <w:rPr>
        <w:rFonts w:eastAsiaTheme="minorEastAsia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88" w:hanging="360"/>
      </w:pPr>
    </w:lvl>
    <w:lvl w:ilvl="2" w:tplc="4809001B" w:tentative="1">
      <w:start w:val="1"/>
      <w:numFmt w:val="lowerRoman"/>
      <w:lvlText w:val="%3."/>
      <w:lvlJc w:val="right"/>
      <w:pPr>
        <w:ind w:left="2208" w:hanging="180"/>
      </w:pPr>
    </w:lvl>
    <w:lvl w:ilvl="3" w:tplc="4809000F" w:tentative="1">
      <w:start w:val="1"/>
      <w:numFmt w:val="decimal"/>
      <w:lvlText w:val="%4."/>
      <w:lvlJc w:val="left"/>
      <w:pPr>
        <w:ind w:left="2928" w:hanging="360"/>
      </w:pPr>
    </w:lvl>
    <w:lvl w:ilvl="4" w:tplc="48090019" w:tentative="1">
      <w:start w:val="1"/>
      <w:numFmt w:val="lowerLetter"/>
      <w:lvlText w:val="%5."/>
      <w:lvlJc w:val="left"/>
      <w:pPr>
        <w:ind w:left="3648" w:hanging="360"/>
      </w:pPr>
    </w:lvl>
    <w:lvl w:ilvl="5" w:tplc="4809001B" w:tentative="1">
      <w:start w:val="1"/>
      <w:numFmt w:val="lowerRoman"/>
      <w:lvlText w:val="%6."/>
      <w:lvlJc w:val="right"/>
      <w:pPr>
        <w:ind w:left="4368" w:hanging="180"/>
      </w:pPr>
    </w:lvl>
    <w:lvl w:ilvl="6" w:tplc="4809000F" w:tentative="1">
      <w:start w:val="1"/>
      <w:numFmt w:val="decimal"/>
      <w:lvlText w:val="%7."/>
      <w:lvlJc w:val="left"/>
      <w:pPr>
        <w:ind w:left="5088" w:hanging="360"/>
      </w:pPr>
    </w:lvl>
    <w:lvl w:ilvl="7" w:tplc="48090019" w:tentative="1">
      <w:start w:val="1"/>
      <w:numFmt w:val="lowerLetter"/>
      <w:lvlText w:val="%8."/>
      <w:lvlJc w:val="left"/>
      <w:pPr>
        <w:ind w:left="5808" w:hanging="360"/>
      </w:pPr>
    </w:lvl>
    <w:lvl w:ilvl="8" w:tplc="4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1A1E3117"/>
    <w:multiLevelType w:val="hybridMultilevel"/>
    <w:tmpl w:val="F4FE7C8E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8" w15:restartNumberingAfterBreak="0">
    <w:nsid w:val="1B8B50B0"/>
    <w:multiLevelType w:val="hybridMultilevel"/>
    <w:tmpl w:val="5EA8BF42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 w15:restartNumberingAfterBreak="0">
    <w:nsid w:val="1CC74095"/>
    <w:multiLevelType w:val="hybridMultilevel"/>
    <w:tmpl w:val="9A9600B0"/>
    <w:lvl w:ilvl="0" w:tplc="20745404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88" w:hanging="360"/>
      </w:pPr>
    </w:lvl>
    <w:lvl w:ilvl="2" w:tplc="4809001B" w:tentative="1">
      <w:start w:val="1"/>
      <w:numFmt w:val="lowerRoman"/>
      <w:lvlText w:val="%3."/>
      <w:lvlJc w:val="right"/>
      <w:pPr>
        <w:ind w:left="2208" w:hanging="180"/>
      </w:pPr>
    </w:lvl>
    <w:lvl w:ilvl="3" w:tplc="4809000F" w:tentative="1">
      <w:start w:val="1"/>
      <w:numFmt w:val="decimal"/>
      <w:lvlText w:val="%4."/>
      <w:lvlJc w:val="left"/>
      <w:pPr>
        <w:ind w:left="2928" w:hanging="360"/>
      </w:pPr>
    </w:lvl>
    <w:lvl w:ilvl="4" w:tplc="48090019" w:tentative="1">
      <w:start w:val="1"/>
      <w:numFmt w:val="lowerLetter"/>
      <w:lvlText w:val="%5."/>
      <w:lvlJc w:val="left"/>
      <w:pPr>
        <w:ind w:left="3648" w:hanging="360"/>
      </w:pPr>
    </w:lvl>
    <w:lvl w:ilvl="5" w:tplc="4809001B" w:tentative="1">
      <w:start w:val="1"/>
      <w:numFmt w:val="lowerRoman"/>
      <w:lvlText w:val="%6."/>
      <w:lvlJc w:val="right"/>
      <w:pPr>
        <w:ind w:left="4368" w:hanging="180"/>
      </w:pPr>
    </w:lvl>
    <w:lvl w:ilvl="6" w:tplc="4809000F" w:tentative="1">
      <w:start w:val="1"/>
      <w:numFmt w:val="decimal"/>
      <w:lvlText w:val="%7."/>
      <w:lvlJc w:val="left"/>
      <w:pPr>
        <w:ind w:left="5088" w:hanging="360"/>
      </w:pPr>
    </w:lvl>
    <w:lvl w:ilvl="7" w:tplc="48090019" w:tentative="1">
      <w:start w:val="1"/>
      <w:numFmt w:val="lowerLetter"/>
      <w:lvlText w:val="%8."/>
      <w:lvlJc w:val="left"/>
      <w:pPr>
        <w:ind w:left="5808" w:hanging="360"/>
      </w:pPr>
    </w:lvl>
    <w:lvl w:ilvl="8" w:tplc="4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" w15:restartNumberingAfterBreak="0">
    <w:nsid w:val="1E735CE6"/>
    <w:multiLevelType w:val="hybridMultilevel"/>
    <w:tmpl w:val="741CD0AA"/>
    <w:lvl w:ilvl="0" w:tplc="20745404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F7DDE"/>
    <w:multiLevelType w:val="hybridMultilevel"/>
    <w:tmpl w:val="E84C467E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23C20FBA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3" w15:restartNumberingAfterBreak="0">
    <w:nsid w:val="2C711AC7"/>
    <w:multiLevelType w:val="hybridMultilevel"/>
    <w:tmpl w:val="FA86957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4" w15:restartNumberingAfterBreak="0">
    <w:nsid w:val="2E802503"/>
    <w:multiLevelType w:val="hybridMultilevel"/>
    <w:tmpl w:val="36500F18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5" w15:restartNumberingAfterBreak="0">
    <w:nsid w:val="2F7566B3"/>
    <w:multiLevelType w:val="hybridMultilevel"/>
    <w:tmpl w:val="3F1A2E76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6" w15:restartNumberingAfterBreak="0">
    <w:nsid w:val="30501E0B"/>
    <w:multiLevelType w:val="hybridMultilevel"/>
    <w:tmpl w:val="83A2476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7" w15:restartNumberingAfterBreak="0">
    <w:nsid w:val="39291CB5"/>
    <w:multiLevelType w:val="hybridMultilevel"/>
    <w:tmpl w:val="819CB1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D4FF2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9" w15:restartNumberingAfterBreak="0">
    <w:nsid w:val="3CB53AFA"/>
    <w:multiLevelType w:val="hybridMultilevel"/>
    <w:tmpl w:val="7B2CBB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83E79"/>
    <w:multiLevelType w:val="hybridMultilevel"/>
    <w:tmpl w:val="DBEC69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44B55"/>
    <w:multiLevelType w:val="hybridMultilevel"/>
    <w:tmpl w:val="8D5C71A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2" w15:restartNumberingAfterBreak="0">
    <w:nsid w:val="41D42413"/>
    <w:multiLevelType w:val="hybridMultilevel"/>
    <w:tmpl w:val="49548E30"/>
    <w:lvl w:ilvl="0" w:tplc="45E01D0A">
      <w:start w:val="1"/>
      <w:numFmt w:val="decimal"/>
      <w:lvlText w:val="%1."/>
      <w:lvlJc w:val="left"/>
      <w:pPr>
        <w:ind w:left="768" w:hanging="360"/>
      </w:pPr>
      <w:rPr>
        <w:rFonts w:eastAsiaTheme="minorEastAsia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88" w:hanging="360"/>
      </w:pPr>
    </w:lvl>
    <w:lvl w:ilvl="2" w:tplc="4809001B" w:tentative="1">
      <w:start w:val="1"/>
      <w:numFmt w:val="lowerRoman"/>
      <w:lvlText w:val="%3."/>
      <w:lvlJc w:val="right"/>
      <w:pPr>
        <w:ind w:left="2208" w:hanging="180"/>
      </w:pPr>
    </w:lvl>
    <w:lvl w:ilvl="3" w:tplc="4809000F" w:tentative="1">
      <w:start w:val="1"/>
      <w:numFmt w:val="decimal"/>
      <w:lvlText w:val="%4."/>
      <w:lvlJc w:val="left"/>
      <w:pPr>
        <w:ind w:left="2928" w:hanging="360"/>
      </w:pPr>
    </w:lvl>
    <w:lvl w:ilvl="4" w:tplc="48090019" w:tentative="1">
      <w:start w:val="1"/>
      <w:numFmt w:val="lowerLetter"/>
      <w:lvlText w:val="%5."/>
      <w:lvlJc w:val="left"/>
      <w:pPr>
        <w:ind w:left="3648" w:hanging="360"/>
      </w:pPr>
    </w:lvl>
    <w:lvl w:ilvl="5" w:tplc="4809001B" w:tentative="1">
      <w:start w:val="1"/>
      <w:numFmt w:val="lowerRoman"/>
      <w:lvlText w:val="%6."/>
      <w:lvlJc w:val="right"/>
      <w:pPr>
        <w:ind w:left="4368" w:hanging="180"/>
      </w:pPr>
    </w:lvl>
    <w:lvl w:ilvl="6" w:tplc="4809000F" w:tentative="1">
      <w:start w:val="1"/>
      <w:numFmt w:val="decimal"/>
      <w:lvlText w:val="%7."/>
      <w:lvlJc w:val="left"/>
      <w:pPr>
        <w:ind w:left="5088" w:hanging="360"/>
      </w:pPr>
    </w:lvl>
    <w:lvl w:ilvl="7" w:tplc="48090019" w:tentative="1">
      <w:start w:val="1"/>
      <w:numFmt w:val="lowerLetter"/>
      <w:lvlText w:val="%8."/>
      <w:lvlJc w:val="left"/>
      <w:pPr>
        <w:ind w:left="5808" w:hanging="360"/>
      </w:pPr>
    </w:lvl>
    <w:lvl w:ilvl="8" w:tplc="4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3" w15:restartNumberingAfterBreak="0">
    <w:nsid w:val="45C55717"/>
    <w:multiLevelType w:val="hybridMultilevel"/>
    <w:tmpl w:val="993873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B6717"/>
    <w:multiLevelType w:val="hybridMultilevel"/>
    <w:tmpl w:val="61E27C44"/>
    <w:lvl w:ilvl="0" w:tplc="7076D086">
      <w:start w:val="1"/>
      <w:numFmt w:val="decimal"/>
      <w:lvlText w:val="%1."/>
      <w:lvlJc w:val="left"/>
      <w:pPr>
        <w:ind w:left="1128" w:hanging="360"/>
      </w:pPr>
      <w:rPr>
        <w:rFonts w:eastAsiaTheme="minorEastAsia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5" w15:restartNumberingAfterBreak="0">
    <w:nsid w:val="470004AE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6" w15:restartNumberingAfterBreak="0">
    <w:nsid w:val="4B746929"/>
    <w:multiLevelType w:val="hybridMultilevel"/>
    <w:tmpl w:val="175454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84E9E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8" w15:restartNumberingAfterBreak="0">
    <w:nsid w:val="4F2E6998"/>
    <w:multiLevelType w:val="hybridMultilevel"/>
    <w:tmpl w:val="4E86F7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C2050"/>
    <w:multiLevelType w:val="hybridMultilevel"/>
    <w:tmpl w:val="B408190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0" w15:restartNumberingAfterBreak="0">
    <w:nsid w:val="5856297E"/>
    <w:multiLevelType w:val="hybridMultilevel"/>
    <w:tmpl w:val="21820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7223A"/>
    <w:multiLevelType w:val="hybridMultilevel"/>
    <w:tmpl w:val="73829B34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2" w15:restartNumberingAfterBreak="0">
    <w:nsid w:val="5EFA77AF"/>
    <w:multiLevelType w:val="hybridMultilevel"/>
    <w:tmpl w:val="B2C0E4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109BF"/>
    <w:multiLevelType w:val="hybridMultilevel"/>
    <w:tmpl w:val="2C5A048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4" w15:restartNumberingAfterBreak="0">
    <w:nsid w:val="673C4304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35" w15:restartNumberingAfterBreak="0">
    <w:nsid w:val="6ACD1596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36" w15:restartNumberingAfterBreak="0">
    <w:nsid w:val="6D4E18E9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37" w15:restartNumberingAfterBreak="0">
    <w:nsid w:val="6DC2708F"/>
    <w:multiLevelType w:val="hybridMultilevel"/>
    <w:tmpl w:val="F3E679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20A48"/>
    <w:multiLevelType w:val="hybridMultilevel"/>
    <w:tmpl w:val="1DB4099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9" w15:restartNumberingAfterBreak="0">
    <w:nsid w:val="70EA0007"/>
    <w:multiLevelType w:val="hybridMultilevel"/>
    <w:tmpl w:val="665EC3D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0" w15:restartNumberingAfterBreak="0">
    <w:nsid w:val="75B742D4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1" w15:restartNumberingAfterBreak="0">
    <w:nsid w:val="78564492"/>
    <w:multiLevelType w:val="hybridMultilevel"/>
    <w:tmpl w:val="AE3EEF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6319F"/>
    <w:multiLevelType w:val="hybridMultilevel"/>
    <w:tmpl w:val="CF023246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3" w15:restartNumberingAfterBreak="0">
    <w:nsid w:val="7BA657C5"/>
    <w:multiLevelType w:val="hybridMultilevel"/>
    <w:tmpl w:val="B7E6A4D2"/>
    <w:lvl w:ilvl="0" w:tplc="6F48BE8C">
      <w:start w:val="1"/>
      <w:numFmt w:val="decimal"/>
      <w:lvlText w:val="%1."/>
      <w:lvlJc w:val="left"/>
      <w:pPr>
        <w:ind w:left="768" w:hanging="360"/>
      </w:pPr>
      <w:rPr>
        <w:rFonts w:eastAsiaTheme="minorEastAsia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88" w:hanging="360"/>
      </w:pPr>
    </w:lvl>
    <w:lvl w:ilvl="2" w:tplc="4809001B" w:tentative="1">
      <w:start w:val="1"/>
      <w:numFmt w:val="lowerRoman"/>
      <w:lvlText w:val="%3."/>
      <w:lvlJc w:val="right"/>
      <w:pPr>
        <w:ind w:left="2208" w:hanging="180"/>
      </w:pPr>
    </w:lvl>
    <w:lvl w:ilvl="3" w:tplc="4809000F" w:tentative="1">
      <w:start w:val="1"/>
      <w:numFmt w:val="decimal"/>
      <w:lvlText w:val="%4."/>
      <w:lvlJc w:val="left"/>
      <w:pPr>
        <w:ind w:left="2928" w:hanging="360"/>
      </w:pPr>
    </w:lvl>
    <w:lvl w:ilvl="4" w:tplc="48090019" w:tentative="1">
      <w:start w:val="1"/>
      <w:numFmt w:val="lowerLetter"/>
      <w:lvlText w:val="%5."/>
      <w:lvlJc w:val="left"/>
      <w:pPr>
        <w:ind w:left="3648" w:hanging="360"/>
      </w:pPr>
    </w:lvl>
    <w:lvl w:ilvl="5" w:tplc="4809001B" w:tentative="1">
      <w:start w:val="1"/>
      <w:numFmt w:val="lowerRoman"/>
      <w:lvlText w:val="%6."/>
      <w:lvlJc w:val="right"/>
      <w:pPr>
        <w:ind w:left="4368" w:hanging="180"/>
      </w:pPr>
    </w:lvl>
    <w:lvl w:ilvl="6" w:tplc="4809000F" w:tentative="1">
      <w:start w:val="1"/>
      <w:numFmt w:val="decimal"/>
      <w:lvlText w:val="%7."/>
      <w:lvlJc w:val="left"/>
      <w:pPr>
        <w:ind w:left="5088" w:hanging="360"/>
      </w:pPr>
    </w:lvl>
    <w:lvl w:ilvl="7" w:tplc="48090019" w:tentative="1">
      <w:start w:val="1"/>
      <w:numFmt w:val="lowerLetter"/>
      <w:lvlText w:val="%8."/>
      <w:lvlJc w:val="left"/>
      <w:pPr>
        <w:ind w:left="5808" w:hanging="360"/>
      </w:pPr>
    </w:lvl>
    <w:lvl w:ilvl="8" w:tplc="4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4" w15:restartNumberingAfterBreak="0">
    <w:nsid w:val="7C330D3F"/>
    <w:multiLevelType w:val="hybridMultilevel"/>
    <w:tmpl w:val="CA86128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303346954">
    <w:abstractNumId w:val="34"/>
  </w:num>
  <w:num w:numId="2" w16cid:durableId="443158236">
    <w:abstractNumId w:val="27"/>
  </w:num>
  <w:num w:numId="3" w16cid:durableId="1722634684">
    <w:abstractNumId w:val="42"/>
  </w:num>
  <w:num w:numId="4" w16cid:durableId="697198833">
    <w:abstractNumId w:val="1"/>
  </w:num>
  <w:num w:numId="5" w16cid:durableId="1959483066">
    <w:abstractNumId w:val="26"/>
  </w:num>
  <w:num w:numId="6" w16cid:durableId="1805123594">
    <w:abstractNumId w:val="19"/>
  </w:num>
  <w:num w:numId="7" w16cid:durableId="1796367288">
    <w:abstractNumId w:val="17"/>
  </w:num>
  <w:num w:numId="8" w16cid:durableId="1691178723">
    <w:abstractNumId w:val="35"/>
  </w:num>
  <w:num w:numId="9" w16cid:durableId="745539900">
    <w:abstractNumId w:val="40"/>
  </w:num>
  <w:num w:numId="10" w16cid:durableId="316685571">
    <w:abstractNumId w:val="31"/>
  </w:num>
  <w:num w:numId="11" w16cid:durableId="647785640">
    <w:abstractNumId w:val="5"/>
  </w:num>
  <w:num w:numId="12" w16cid:durableId="160583884">
    <w:abstractNumId w:val="13"/>
  </w:num>
  <w:num w:numId="13" w16cid:durableId="336420419">
    <w:abstractNumId w:val="33"/>
  </w:num>
  <w:num w:numId="14" w16cid:durableId="1186752291">
    <w:abstractNumId w:val="39"/>
  </w:num>
  <w:num w:numId="15" w16cid:durableId="1157763393">
    <w:abstractNumId w:val="38"/>
  </w:num>
  <w:num w:numId="16" w16cid:durableId="1082727215">
    <w:abstractNumId w:val="16"/>
  </w:num>
  <w:num w:numId="17" w16cid:durableId="1600482752">
    <w:abstractNumId w:val="29"/>
  </w:num>
  <w:num w:numId="18" w16cid:durableId="1277908084">
    <w:abstractNumId w:val="12"/>
  </w:num>
  <w:num w:numId="19" w16cid:durableId="1802265061">
    <w:abstractNumId w:val="44"/>
  </w:num>
  <w:num w:numId="20" w16cid:durableId="351684658">
    <w:abstractNumId w:val="21"/>
  </w:num>
  <w:num w:numId="21" w16cid:durableId="1690371613">
    <w:abstractNumId w:val="18"/>
  </w:num>
  <w:num w:numId="22" w16cid:durableId="843007988">
    <w:abstractNumId w:val="36"/>
  </w:num>
  <w:num w:numId="23" w16cid:durableId="38288365">
    <w:abstractNumId w:val="25"/>
  </w:num>
  <w:num w:numId="24" w16cid:durableId="1642226448">
    <w:abstractNumId w:val="41"/>
  </w:num>
  <w:num w:numId="25" w16cid:durableId="2064599169">
    <w:abstractNumId w:val="37"/>
  </w:num>
  <w:num w:numId="26" w16cid:durableId="532614213">
    <w:abstractNumId w:val="32"/>
  </w:num>
  <w:num w:numId="27" w16cid:durableId="422147568">
    <w:abstractNumId w:val="30"/>
  </w:num>
  <w:num w:numId="28" w16cid:durableId="1999188120">
    <w:abstractNumId w:val="4"/>
  </w:num>
  <w:num w:numId="29" w16cid:durableId="2081714166">
    <w:abstractNumId w:val="3"/>
  </w:num>
  <w:num w:numId="30" w16cid:durableId="276645757">
    <w:abstractNumId w:val="23"/>
  </w:num>
  <w:num w:numId="31" w16cid:durableId="955256950">
    <w:abstractNumId w:val="28"/>
  </w:num>
  <w:num w:numId="32" w16cid:durableId="1079718385">
    <w:abstractNumId w:val="2"/>
  </w:num>
  <w:num w:numId="33" w16cid:durableId="166407022">
    <w:abstractNumId w:val="20"/>
  </w:num>
  <w:num w:numId="34" w16cid:durableId="735981691">
    <w:abstractNumId w:val="0"/>
  </w:num>
  <w:num w:numId="35" w16cid:durableId="1153718031">
    <w:abstractNumId w:val="7"/>
  </w:num>
  <w:num w:numId="36" w16cid:durableId="782574331">
    <w:abstractNumId w:val="11"/>
  </w:num>
  <w:num w:numId="37" w16cid:durableId="1445733602">
    <w:abstractNumId w:val="14"/>
  </w:num>
  <w:num w:numId="38" w16cid:durableId="1690059687">
    <w:abstractNumId w:val="22"/>
  </w:num>
  <w:num w:numId="39" w16cid:durableId="356856676">
    <w:abstractNumId w:val="24"/>
  </w:num>
  <w:num w:numId="40" w16cid:durableId="873425553">
    <w:abstractNumId w:val="6"/>
  </w:num>
  <w:num w:numId="41" w16cid:durableId="173962849">
    <w:abstractNumId w:val="43"/>
  </w:num>
  <w:num w:numId="42" w16cid:durableId="971137241">
    <w:abstractNumId w:val="15"/>
  </w:num>
  <w:num w:numId="43" w16cid:durableId="264388285">
    <w:abstractNumId w:val="8"/>
  </w:num>
  <w:num w:numId="44" w16cid:durableId="518743013">
    <w:abstractNumId w:val="9"/>
  </w:num>
  <w:num w:numId="45" w16cid:durableId="2025016155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1Mjc2tLS0NDE0MjVS0lEKTi0uzszPAykwqgUA8YPdtSwAAAA="/>
  </w:docVars>
  <w:rsids>
    <w:rsidRoot w:val="00914BEA"/>
    <w:rsid w:val="00001DA4"/>
    <w:rsid w:val="000020C6"/>
    <w:rsid w:val="0000440F"/>
    <w:rsid w:val="00004D47"/>
    <w:rsid w:val="000076AA"/>
    <w:rsid w:val="00010D96"/>
    <w:rsid w:val="00013D30"/>
    <w:rsid w:val="0001442C"/>
    <w:rsid w:val="00021F71"/>
    <w:rsid w:val="000237E7"/>
    <w:rsid w:val="00024699"/>
    <w:rsid w:val="00025CA8"/>
    <w:rsid w:val="000331A6"/>
    <w:rsid w:val="000346A2"/>
    <w:rsid w:val="00034763"/>
    <w:rsid w:val="00040143"/>
    <w:rsid w:val="000540F2"/>
    <w:rsid w:val="00054A33"/>
    <w:rsid w:val="000612E4"/>
    <w:rsid w:val="00062CE3"/>
    <w:rsid w:val="00064120"/>
    <w:rsid w:val="00071138"/>
    <w:rsid w:val="00071888"/>
    <w:rsid w:val="000739A1"/>
    <w:rsid w:val="00073C5F"/>
    <w:rsid w:val="00077467"/>
    <w:rsid w:val="00087A4F"/>
    <w:rsid w:val="00095DB9"/>
    <w:rsid w:val="000A0EA5"/>
    <w:rsid w:val="000A1B91"/>
    <w:rsid w:val="000A42DB"/>
    <w:rsid w:val="000A4657"/>
    <w:rsid w:val="000B3873"/>
    <w:rsid w:val="000B5D3E"/>
    <w:rsid w:val="000B60CF"/>
    <w:rsid w:val="000C2BB0"/>
    <w:rsid w:val="000C3461"/>
    <w:rsid w:val="000C3DA8"/>
    <w:rsid w:val="000D3060"/>
    <w:rsid w:val="000D3924"/>
    <w:rsid w:val="000E1CB5"/>
    <w:rsid w:val="000E2382"/>
    <w:rsid w:val="000E37FD"/>
    <w:rsid w:val="000E3A50"/>
    <w:rsid w:val="000E711D"/>
    <w:rsid w:val="000E7886"/>
    <w:rsid w:val="000F1D7D"/>
    <w:rsid w:val="000F3BAE"/>
    <w:rsid w:val="000F6120"/>
    <w:rsid w:val="00104B9A"/>
    <w:rsid w:val="00107D99"/>
    <w:rsid w:val="00113D7C"/>
    <w:rsid w:val="00116B72"/>
    <w:rsid w:val="00116BB4"/>
    <w:rsid w:val="00117B49"/>
    <w:rsid w:val="00120036"/>
    <w:rsid w:val="00120410"/>
    <w:rsid w:val="001212EE"/>
    <w:rsid w:val="00121CB7"/>
    <w:rsid w:val="00122818"/>
    <w:rsid w:val="00122D14"/>
    <w:rsid w:val="0012321B"/>
    <w:rsid w:val="0012581E"/>
    <w:rsid w:val="00130EEA"/>
    <w:rsid w:val="00133AA1"/>
    <w:rsid w:val="0013497C"/>
    <w:rsid w:val="00134AD3"/>
    <w:rsid w:val="001366C3"/>
    <w:rsid w:val="0014176F"/>
    <w:rsid w:val="00143259"/>
    <w:rsid w:val="00146259"/>
    <w:rsid w:val="0015160F"/>
    <w:rsid w:val="001541C6"/>
    <w:rsid w:val="001550B2"/>
    <w:rsid w:val="001556D1"/>
    <w:rsid w:val="00156363"/>
    <w:rsid w:val="001565EB"/>
    <w:rsid w:val="00156AC7"/>
    <w:rsid w:val="00161588"/>
    <w:rsid w:val="0016192E"/>
    <w:rsid w:val="00162E01"/>
    <w:rsid w:val="00163429"/>
    <w:rsid w:val="00165643"/>
    <w:rsid w:val="001672A5"/>
    <w:rsid w:val="001732DC"/>
    <w:rsid w:val="001748DE"/>
    <w:rsid w:val="001770A5"/>
    <w:rsid w:val="001772EF"/>
    <w:rsid w:val="00177343"/>
    <w:rsid w:val="001842ED"/>
    <w:rsid w:val="001854CA"/>
    <w:rsid w:val="00186C7C"/>
    <w:rsid w:val="0019222C"/>
    <w:rsid w:val="00193471"/>
    <w:rsid w:val="001953DC"/>
    <w:rsid w:val="00195FB2"/>
    <w:rsid w:val="001968FA"/>
    <w:rsid w:val="001A10E9"/>
    <w:rsid w:val="001A4EA3"/>
    <w:rsid w:val="001B0CA1"/>
    <w:rsid w:val="001B1652"/>
    <w:rsid w:val="001B1F2E"/>
    <w:rsid w:val="001B3EAD"/>
    <w:rsid w:val="001B425E"/>
    <w:rsid w:val="001B531D"/>
    <w:rsid w:val="001B60B6"/>
    <w:rsid w:val="001C0510"/>
    <w:rsid w:val="001C13FA"/>
    <w:rsid w:val="001D0064"/>
    <w:rsid w:val="001D3D30"/>
    <w:rsid w:val="001D4F16"/>
    <w:rsid w:val="001D5067"/>
    <w:rsid w:val="001D7C58"/>
    <w:rsid w:val="001E12EA"/>
    <w:rsid w:val="001E2584"/>
    <w:rsid w:val="001E4C97"/>
    <w:rsid w:val="001E5287"/>
    <w:rsid w:val="001E52F9"/>
    <w:rsid w:val="001E6045"/>
    <w:rsid w:val="001E64BC"/>
    <w:rsid w:val="001F55D2"/>
    <w:rsid w:val="0020001F"/>
    <w:rsid w:val="00204D9B"/>
    <w:rsid w:val="002053A1"/>
    <w:rsid w:val="0021179F"/>
    <w:rsid w:val="002122DA"/>
    <w:rsid w:val="00213F5C"/>
    <w:rsid w:val="00214F00"/>
    <w:rsid w:val="0021707D"/>
    <w:rsid w:val="00217209"/>
    <w:rsid w:val="0022066A"/>
    <w:rsid w:val="00220E2F"/>
    <w:rsid w:val="00220EB7"/>
    <w:rsid w:val="002217E0"/>
    <w:rsid w:val="0022609C"/>
    <w:rsid w:val="00235B26"/>
    <w:rsid w:val="0023754B"/>
    <w:rsid w:val="00240E1E"/>
    <w:rsid w:val="00240EAC"/>
    <w:rsid w:val="00242F77"/>
    <w:rsid w:val="00243A45"/>
    <w:rsid w:val="00245E1F"/>
    <w:rsid w:val="00245E80"/>
    <w:rsid w:val="00246DE7"/>
    <w:rsid w:val="0024790B"/>
    <w:rsid w:val="002521B1"/>
    <w:rsid w:val="00253F21"/>
    <w:rsid w:val="00254241"/>
    <w:rsid w:val="002548D2"/>
    <w:rsid w:val="0025671C"/>
    <w:rsid w:val="00265C8C"/>
    <w:rsid w:val="002726B5"/>
    <w:rsid w:val="00274548"/>
    <w:rsid w:val="002804C8"/>
    <w:rsid w:val="00281B73"/>
    <w:rsid w:val="00283436"/>
    <w:rsid w:val="00283BDC"/>
    <w:rsid w:val="002908F4"/>
    <w:rsid w:val="00293CE9"/>
    <w:rsid w:val="00294547"/>
    <w:rsid w:val="00296AA8"/>
    <w:rsid w:val="002A47DF"/>
    <w:rsid w:val="002A60E1"/>
    <w:rsid w:val="002A63EE"/>
    <w:rsid w:val="002A7C65"/>
    <w:rsid w:val="002B309D"/>
    <w:rsid w:val="002B5A8C"/>
    <w:rsid w:val="002C3ACD"/>
    <w:rsid w:val="002C4FD4"/>
    <w:rsid w:val="002C56F0"/>
    <w:rsid w:val="002D188A"/>
    <w:rsid w:val="002D1A5F"/>
    <w:rsid w:val="002D3664"/>
    <w:rsid w:val="002D4BED"/>
    <w:rsid w:val="002E12BF"/>
    <w:rsid w:val="002E2B77"/>
    <w:rsid w:val="002E55AE"/>
    <w:rsid w:val="002E677B"/>
    <w:rsid w:val="002F1E10"/>
    <w:rsid w:val="002F31B6"/>
    <w:rsid w:val="002F31C1"/>
    <w:rsid w:val="002F4891"/>
    <w:rsid w:val="002F6298"/>
    <w:rsid w:val="002F729D"/>
    <w:rsid w:val="002F7A0A"/>
    <w:rsid w:val="0030039E"/>
    <w:rsid w:val="003055DE"/>
    <w:rsid w:val="00305DE0"/>
    <w:rsid w:val="00306822"/>
    <w:rsid w:val="003069D3"/>
    <w:rsid w:val="00307785"/>
    <w:rsid w:val="00307C84"/>
    <w:rsid w:val="003166AD"/>
    <w:rsid w:val="003176B1"/>
    <w:rsid w:val="0032320C"/>
    <w:rsid w:val="003235BA"/>
    <w:rsid w:val="00323DFE"/>
    <w:rsid w:val="003240E6"/>
    <w:rsid w:val="00324BB7"/>
    <w:rsid w:val="00330FFF"/>
    <w:rsid w:val="00331049"/>
    <w:rsid w:val="00334A57"/>
    <w:rsid w:val="00337E17"/>
    <w:rsid w:val="003471D7"/>
    <w:rsid w:val="00347E2A"/>
    <w:rsid w:val="00350CCF"/>
    <w:rsid w:val="00355D26"/>
    <w:rsid w:val="00356EFD"/>
    <w:rsid w:val="00356FFE"/>
    <w:rsid w:val="00360132"/>
    <w:rsid w:val="00363061"/>
    <w:rsid w:val="003669C4"/>
    <w:rsid w:val="00366B8E"/>
    <w:rsid w:val="00371173"/>
    <w:rsid w:val="0037321A"/>
    <w:rsid w:val="003733EC"/>
    <w:rsid w:val="00382B85"/>
    <w:rsid w:val="003841D3"/>
    <w:rsid w:val="00385F86"/>
    <w:rsid w:val="00390017"/>
    <w:rsid w:val="003918BA"/>
    <w:rsid w:val="0039478C"/>
    <w:rsid w:val="003964EB"/>
    <w:rsid w:val="00397E1B"/>
    <w:rsid w:val="003A10D2"/>
    <w:rsid w:val="003A1CF4"/>
    <w:rsid w:val="003A4DC2"/>
    <w:rsid w:val="003A5D2A"/>
    <w:rsid w:val="003A65E7"/>
    <w:rsid w:val="003A758E"/>
    <w:rsid w:val="003B0212"/>
    <w:rsid w:val="003B0317"/>
    <w:rsid w:val="003C09BD"/>
    <w:rsid w:val="003C191F"/>
    <w:rsid w:val="003C55E0"/>
    <w:rsid w:val="003D40B8"/>
    <w:rsid w:val="003D6711"/>
    <w:rsid w:val="003D7327"/>
    <w:rsid w:val="003E17A0"/>
    <w:rsid w:val="003E1CF3"/>
    <w:rsid w:val="003E4959"/>
    <w:rsid w:val="003E61A9"/>
    <w:rsid w:val="003E6571"/>
    <w:rsid w:val="003F4590"/>
    <w:rsid w:val="003F700E"/>
    <w:rsid w:val="00400876"/>
    <w:rsid w:val="00411C7C"/>
    <w:rsid w:val="00413407"/>
    <w:rsid w:val="00413780"/>
    <w:rsid w:val="0041453A"/>
    <w:rsid w:val="00416118"/>
    <w:rsid w:val="00416D80"/>
    <w:rsid w:val="00417CD4"/>
    <w:rsid w:val="0042045A"/>
    <w:rsid w:val="00420860"/>
    <w:rsid w:val="004249E9"/>
    <w:rsid w:val="00424F51"/>
    <w:rsid w:val="00425C40"/>
    <w:rsid w:val="004354EF"/>
    <w:rsid w:val="00437DF1"/>
    <w:rsid w:val="00440CAF"/>
    <w:rsid w:val="00446DFC"/>
    <w:rsid w:val="00455427"/>
    <w:rsid w:val="00462737"/>
    <w:rsid w:val="00462DE8"/>
    <w:rsid w:val="00463983"/>
    <w:rsid w:val="00463BC8"/>
    <w:rsid w:val="0046475B"/>
    <w:rsid w:val="004665D3"/>
    <w:rsid w:val="00470588"/>
    <w:rsid w:val="00472E30"/>
    <w:rsid w:val="004731C0"/>
    <w:rsid w:val="0047472B"/>
    <w:rsid w:val="004769CD"/>
    <w:rsid w:val="0047791D"/>
    <w:rsid w:val="00477C96"/>
    <w:rsid w:val="00480479"/>
    <w:rsid w:val="00480549"/>
    <w:rsid w:val="00484FB2"/>
    <w:rsid w:val="004857A4"/>
    <w:rsid w:val="00485A50"/>
    <w:rsid w:val="00485AEE"/>
    <w:rsid w:val="00485B55"/>
    <w:rsid w:val="00486D7D"/>
    <w:rsid w:val="00493DDC"/>
    <w:rsid w:val="004973CA"/>
    <w:rsid w:val="004A11A9"/>
    <w:rsid w:val="004A313F"/>
    <w:rsid w:val="004A61AE"/>
    <w:rsid w:val="004A6FEF"/>
    <w:rsid w:val="004A77B9"/>
    <w:rsid w:val="004B2E74"/>
    <w:rsid w:val="004B3EFA"/>
    <w:rsid w:val="004B70B3"/>
    <w:rsid w:val="004C0D03"/>
    <w:rsid w:val="004C212B"/>
    <w:rsid w:val="004C3793"/>
    <w:rsid w:val="004C3FFC"/>
    <w:rsid w:val="004C72A5"/>
    <w:rsid w:val="004C7C08"/>
    <w:rsid w:val="004D36A0"/>
    <w:rsid w:val="004D50E5"/>
    <w:rsid w:val="004E37D7"/>
    <w:rsid w:val="004E39B6"/>
    <w:rsid w:val="004E5756"/>
    <w:rsid w:val="004E5B3D"/>
    <w:rsid w:val="004F015D"/>
    <w:rsid w:val="004F0DF0"/>
    <w:rsid w:val="004F5006"/>
    <w:rsid w:val="004F595E"/>
    <w:rsid w:val="004F6711"/>
    <w:rsid w:val="004F70D9"/>
    <w:rsid w:val="005012B2"/>
    <w:rsid w:val="0050406E"/>
    <w:rsid w:val="00504D9B"/>
    <w:rsid w:val="00507FD0"/>
    <w:rsid w:val="00510E85"/>
    <w:rsid w:val="00514663"/>
    <w:rsid w:val="00522001"/>
    <w:rsid w:val="00523B1B"/>
    <w:rsid w:val="00523D8D"/>
    <w:rsid w:val="00524570"/>
    <w:rsid w:val="00527365"/>
    <w:rsid w:val="005335CB"/>
    <w:rsid w:val="00534F67"/>
    <w:rsid w:val="00535F82"/>
    <w:rsid w:val="00541B30"/>
    <w:rsid w:val="0054745E"/>
    <w:rsid w:val="005517E1"/>
    <w:rsid w:val="00552605"/>
    <w:rsid w:val="00552F48"/>
    <w:rsid w:val="0055551C"/>
    <w:rsid w:val="0055594E"/>
    <w:rsid w:val="00556F02"/>
    <w:rsid w:val="00560F46"/>
    <w:rsid w:val="00571AE2"/>
    <w:rsid w:val="0057520B"/>
    <w:rsid w:val="0057575C"/>
    <w:rsid w:val="00577CE2"/>
    <w:rsid w:val="005823AD"/>
    <w:rsid w:val="00585F59"/>
    <w:rsid w:val="00592227"/>
    <w:rsid w:val="00597C0D"/>
    <w:rsid w:val="005A25CB"/>
    <w:rsid w:val="005A37A4"/>
    <w:rsid w:val="005A4E96"/>
    <w:rsid w:val="005A5490"/>
    <w:rsid w:val="005B0C92"/>
    <w:rsid w:val="005B511B"/>
    <w:rsid w:val="005C0834"/>
    <w:rsid w:val="005C1138"/>
    <w:rsid w:val="005C4A57"/>
    <w:rsid w:val="005C6039"/>
    <w:rsid w:val="005C75FB"/>
    <w:rsid w:val="005D1CE2"/>
    <w:rsid w:val="005D1EE7"/>
    <w:rsid w:val="005D37BA"/>
    <w:rsid w:val="005D3C67"/>
    <w:rsid w:val="005E0E01"/>
    <w:rsid w:val="005E1E92"/>
    <w:rsid w:val="005E5837"/>
    <w:rsid w:val="005E6118"/>
    <w:rsid w:val="005F4078"/>
    <w:rsid w:val="005F78CC"/>
    <w:rsid w:val="006020DC"/>
    <w:rsid w:val="0060223F"/>
    <w:rsid w:val="00603C7A"/>
    <w:rsid w:val="00606CD2"/>
    <w:rsid w:val="006107C9"/>
    <w:rsid w:val="0061235D"/>
    <w:rsid w:val="00612F86"/>
    <w:rsid w:val="0061306A"/>
    <w:rsid w:val="00615E75"/>
    <w:rsid w:val="00621725"/>
    <w:rsid w:val="00622964"/>
    <w:rsid w:val="0062348F"/>
    <w:rsid w:val="006320B5"/>
    <w:rsid w:val="0063282C"/>
    <w:rsid w:val="00632AD7"/>
    <w:rsid w:val="00633051"/>
    <w:rsid w:val="00642EA7"/>
    <w:rsid w:val="00643547"/>
    <w:rsid w:val="00643D73"/>
    <w:rsid w:val="00644BC7"/>
    <w:rsid w:val="00646F26"/>
    <w:rsid w:val="0065006B"/>
    <w:rsid w:val="00650AC0"/>
    <w:rsid w:val="006519DA"/>
    <w:rsid w:val="0065558C"/>
    <w:rsid w:val="006642A1"/>
    <w:rsid w:val="00666025"/>
    <w:rsid w:val="00666D4C"/>
    <w:rsid w:val="006737E2"/>
    <w:rsid w:val="00674D4A"/>
    <w:rsid w:val="0067591E"/>
    <w:rsid w:val="00681B53"/>
    <w:rsid w:val="00682117"/>
    <w:rsid w:val="00683244"/>
    <w:rsid w:val="006835E5"/>
    <w:rsid w:val="00683A9F"/>
    <w:rsid w:val="00683D96"/>
    <w:rsid w:val="00686575"/>
    <w:rsid w:val="006954F3"/>
    <w:rsid w:val="00696E7D"/>
    <w:rsid w:val="006A0575"/>
    <w:rsid w:val="006A0DBC"/>
    <w:rsid w:val="006A30D4"/>
    <w:rsid w:val="006A4F7F"/>
    <w:rsid w:val="006A56E5"/>
    <w:rsid w:val="006A5D04"/>
    <w:rsid w:val="006A600C"/>
    <w:rsid w:val="006B1F20"/>
    <w:rsid w:val="006B50FF"/>
    <w:rsid w:val="006B6C43"/>
    <w:rsid w:val="006C0DA7"/>
    <w:rsid w:val="006C59AC"/>
    <w:rsid w:val="006C6C9A"/>
    <w:rsid w:val="006D47F7"/>
    <w:rsid w:val="006D5016"/>
    <w:rsid w:val="006D6ABE"/>
    <w:rsid w:val="006E1278"/>
    <w:rsid w:val="006E1786"/>
    <w:rsid w:val="006E1F19"/>
    <w:rsid w:val="006E3A78"/>
    <w:rsid w:val="006E69E1"/>
    <w:rsid w:val="006E7489"/>
    <w:rsid w:val="006F00DE"/>
    <w:rsid w:val="006F112C"/>
    <w:rsid w:val="006F1F1E"/>
    <w:rsid w:val="006F3CC9"/>
    <w:rsid w:val="006F5A40"/>
    <w:rsid w:val="006F5BA5"/>
    <w:rsid w:val="006F658D"/>
    <w:rsid w:val="00701BB5"/>
    <w:rsid w:val="007040E7"/>
    <w:rsid w:val="00705CF9"/>
    <w:rsid w:val="00707371"/>
    <w:rsid w:val="00711A1D"/>
    <w:rsid w:val="0071315F"/>
    <w:rsid w:val="00714A21"/>
    <w:rsid w:val="00716CD8"/>
    <w:rsid w:val="00720077"/>
    <w:rsid w:val="00721753"/>
    <w:rsid w:val="00723173"/>
    <w:rsid w:val="00727258"/>
    <w:rsid w:val="00727747"/>
    <w:rsid w:val="00736113"/>
    <w:rsid w:val="0074261B"/>
    <w:rsid w:val="0074421E"/>
    <w:rsid w:val="00744FD0"/>
    <w:rsid w:val="00745D0D"/>
    <w:rsid w:val="00746B2B"/>
    <w:rsid w:val="00747362"/>
    <w:rsid w:val="0075181B"/>
    <w:rsid w:val="007576B2"/>
    <w:rsid w:val="00761E84"/>
    <w:rsid w:val="007651B4"/>
    <w:rsid w:val="007700D2"/>
    <w:rsid w:val="0077473E"/>
    <w:rsid w:val="00777A5A"/>
    <w:rsid w:val="0078152E"/>
    <w:rsid w:val="007818D3"/>
    <w:rsid w:val="00782861"/>
    <w:rsid w:val="00793278"/>
    <w:rsid w:val="007973DA"/>
    <w:rsid w:val="00797F02"/>
    <w:rsid w:val="007A11D9"/>
    <w:rsid w:val="007A4AEA"/>
    <w:rsid w:val="007A68BF"/>
    <w:rsid w:val="007A6974"/>
    <w:rsid w:val="007B0B81"/>
    <w:rsid w:val="007B1087"/>
    <w:rsid w:val="007B6C6D"/>
    <w:rsid w:val="007B6D00"/>
    <w:rsid w:val="007B6D74"/>
    <w:rsid w:val="007B7BB0"/>
    <w:rsid w:val="007B7BEA"/>
    <w:rsid w:val="007C36EB"/>
    <w:rsid w:val="007C4CA3"/>
    <w:rsid w:val="007C542C"/>
    <w:rsid w:val="007C54E1"/>
    <w:rsid w:val="007C6CB6"/>
    <w:rsid w:val="007D0C37"/>
    <w:rsid w:val="007D11F8"/>
    <w:rsid w:val="007D4CE5"/>
    <w:rsid w:val="007D50DD"/>
    <w:rsid w:val="007D77B1"/>
    <w:rsid w:val="007E1DD6"/>
    <w:rsid w:val="007E3FC4"/>
    <w:rsid w:val="007E5222"/>
    <w:rsid w:val="007E5C98"/>
    <w:rsid w:val="007F140B"/>
    <w:rsid w:val="007F5D82"/>
    <w:rsid w:val="007F647E"/>
    <w:rsid w:val="008026DD"/>
    <w:rsid w:val="00810732"/>
    <w:rsid w:val="00810F07"/>
    <w:rsid w:val="0081334C"/>
    <w:rsid w:val="0081791F"/>
    <w:rsid w:val="00817A30"/>
    <w:rsid w:val="00822D06"/>
    <w:rsid w:val="00825F6D"/>
    <w:rsid w:val="00830655"/>
    <w:rsid w:val="008307C3"/>
    <w:rsid w:val="00832C9A"/>
    <w:rsid w:val="008361C2"/>
    <w:rsid w:val="00836CAF"/>
    <w:rsid w:val="00836ECF"/>
    <w:rsid w:val="00837B47"/>
    <w:rsid w:val="00840E49"/>
    <w:rsid w:val="008453A3"/>
    <w:rsid w:val="008506BE"/>
    <w:rsid w:val="008508D9"/>
    <w:rsid w:val="0085186A"/>
    <w:rsid w:val="008556B2"/>
    <w:rsid w:val="00856CB0"/>
    <w:rsid w:val="00856CEC"/>
    <w:rsid w:val="00856F44"/>
    <w:rsid w:val="00866D62"/>
    <w:rsid w:val="00871924"/>
    <w:rsid w:val="0087400B"/>
    <w:rsid w:val="00874D62"/>
    <w:rsid w:val="00880A55"/>
    <w:rsid w:val="0088673A"/>
    <w:rsid w:val="008901F0"/>
    <w:rsid w:val="008931BA"/>
    <w:rsid w:val="00894441"/>
    <w:rsid w:val="00895A35"/>
    <w:rsid w:val="008A2998"/>
    <w:rsid w:val="008A56BC"/>
    <w:rsid w:val="008A73AD"/>
    <w:rsid w:val="008C1486"/>
    <w:rsid w:val="008C3DC3"/>
    <w:rsid w:val="008C5F6F"/>
    <w:rsid w:val="008C70EE"/>
    <w:rsid w:val="008D00E6"/>
    <w:rsid w:val="008D0214"/>
    <w:rsid w:val="008D02BB"/>
    <w:rsid w:val="008D1C02"/>
    <w:rsid w:val="008D56E1"/>
    <w:rsid w:val="008D772B"/>
    <w:rsid w:val="008E22A9"/>
    <w:rsid w:val="008E31A5"/>
    <w:rsid w:val="008E726F"/>
    <w:rsid w:val="008F1E12"/>
    <w:rsid w:val="008F217B"/>
    <w:rsid w:val="008F2958"/>
    <w:rsid w:val="009059FA"/>
    <w:rsid w:val="00912452"/>
    <w:rsid w:val="00912875"/>
    <w:rsid w:val="00914BEA"/>
    <w:rsid w:val="00916911"/>
    <w:rsid w:val="00917469"/>
    <w:rsid w:val="009209C3"/>
    <w:rsid w:val="0092307A"/>
    <w:rsid w:val="00923182"/>
    <w:rsid w:val="00923FD7"/>
    <w:rsid w:val="00925457"/>
    <w:rsid w:val="009311C8"/>
    <w:rsid w:val="00942246"/>
    <w:rsid w:val="009435A8"/>
    <w:rsid w:val="009469AB"/>
    <w:rsid w:val="00950053"/>
    <w:rsid w:val="0095107D"/>
    <w:rsid w:val="00951941"/>
    <w:rsid w:val="00961453"/>
    <w:rsid w:val="00962545"/>
    <w:rsid w:val="009634C9"/>
    <w:rsid w:val="009635D3"/>
    <w:rsid w:val="00965533"/>
    <w:rsid w:val="00966E50"/>
    <w:rsid w:val="00967794"/>
    <w:rsid w:val="00967980"/>
    <w:rsid w:val="009719C3"/>
    <w:rsid w:val="009732FD"/>
    <w:rsid w:val="00981C09"/>
    <w:rsid w:val="00983EBC"/>
    <w:rsid w:val="00985BEB"/>
    <w:rsid w:val="009878DE"/>
    <w:rsid w:val="00987FE9"/>
    <w:rsid w:val="00990DF8"/>
    <w:rsid w:val="009917CA"/>
    <w:rsid w:val="00995BB6"/>
    <w:rsid w:val="00995E20"/>
    <w:rsid w:val="009A0DEF"/>
    <w:rsid w:val="009A1E94"/>
    <w:rsid w:val="009A52D9"/>
    <w:rsid w:val="009B0228"/>
    <w:rsid w:val="009B2A3C"/>
    <w:rsid w:val="009B4ACD"/>
    <w:rsid w:val="009B4F0C"/>
    <w:rsid w:val="009C07B7"/>
    <w:rsid w:val="009C08F7"/>
    <w:rsid w:val="009C42DB"/>
    <w:rsid w:val="009C57F5"/>
    <w:rsid w:val="009C5DE6"/>
    <w:rsid w:val="009C7DE7"/>
    <w:rsid w:val="009D5761"/>
    <w:rsid w:val="009D5A76"/>
    <w:rsid w:val="009D7D33"/>
    <w:rsid w:val="009E0A42"/>
    <w:rsid w:val="009E22B3"/>
    <w:rsid w:val="009E32C9"/>
    <w:rsid w:val="009E4CBB"/>
    <w:rsid w:val="009E7BBA"/>
    <w:rsid w:val="009F4247"/>
    <w:rsid w:val="009F55C1"/>
    <w:rsid w:val="009F6413"/>
    <w:rsid w:val="009F7F0A"/>
    <w:rsid w:val="00A01F4E"/>
    <w:rsid w:val="00A058F6"/>
    <w:rsid w:val="00A05963"/>
    <w:rsid w:val="00A059B2"/>
    <w:rsid w:val="00A122F1"/>
    <w:rsid w:val="00A1339E"/>
    <w:rsid w:val="00A145CB"/>
    <w:rsid w:val="00A16542"/>
    <w:rsid w:val="00A17FF7"/>
    <w:rsid w:val="00A249EC"/>
    <w:rsid w:val="00A26897"/>
    <w:rsid w:val="00A278EE"/>
    <w:rsid w:val="00A30AB2"/>
    <w:rsid w:val="00A327B1"/>
    <w:rsid w:val="00A35503"/>
    <w:rsid w:val="00A36CCB"/>
    <w:rsid w:val="00A36E67"/>
    <w:rsid w:val="00A414CE"/>
    <w:rsid w:val="00A43E67"/>
    <w:rsid w:val="00A44668"/>
    <w:rsid w:val="00A44944"/>
    <w:rsid w:val="00A45039"/>
    <w:rsid w:val="00A47D14"/>
    <w:rsid w:val="00A54EEC"/>
    <w:rsid w:val="00A572CC"/>
    <w:rsid w:val="00A5772C"/>
    <w:rsid w:val="00A60E08"/>
    <w:rsid w:val="00A6426E"/>
    <w:rsid w:val="00A66EF9"/>
    <w:rsid w:val="00A67924"/>
    <w:rsid w:val="00A715EA"/>
    <w:rsid w:val="00A74247"/>
    <w:rsid w:val="00A74751"/>
    <w:rsid w:val="00A823D8"/>
    <w:rsid w:val="00A85549"/>
    <w:rsid w:val="00A8752C"/>
    <w:rsid w:val="00A906C9"/>
    <w:rsid w:val="00A90A14"/>
    <w:rsid w:val="00A91DA0"/>
    <w:rsid w:val="00A92264"/>
    <w:rsid w:val="00A95388"/>
    <w:rsid w:val="00A9610A"/>
    <w:rsid w:val="00AA77D9"/>
    <w:rsid w:val="00AB5423"/>
    <w:rsid w:val="00AB6FE3"/>
    <w:rsid w:val="00AC4B0C"/>
    <w:rsid w:val="00AC607C"/>
    <w:rsid w:val="00AD0474"/>
    <w:rsid w:val="00AD1D12"/>
    <w:rsid w:val="00AD2C9E"/>
    <w:rsid w:val="00AE099B"/>
    <w:rsid w:val="00AE1180"/>
    <w:rsid w:val="00AE5BCD"/>
    <w:rsid w:val="00AF3BBC"/>
    <w:rsid w:val="00AF4558"/>
    <w:rsid w:val="00AF5D91"/>
    <w:rsid w:val="00AF7DB8"/>
    <w:rsid w:val="00B02C74"/>
    <w:rsid w:val="00B04367"/>
    <w:rsid w:val="00B04B1E"/>
    <w:rsid w:val="00B04FCE"/>
    <w:rsid w:val="00B05F20"/>
    <w:rsid w:val="00B074E5"/>
    <w:rsid w:val="00B118F5"/>
    <w:rsid w:val="00B11F2E"/>
    <w:rsid w:val="00B1236D"/>
    <w:rsid w:val="00B159A1"/>
    <w:rsid w:val="00B15D38"/>
    <w:rsid w:val="00B22E62"/>
    <w:rsid w:val="00B247C9"/>
    <w:rsid w:val="00B26057"/>
    <w:rsid w:val="00B3667A"/>
    <w:rsid w:val="00B40610"/>
    <w:rsid w:val="00B440DD"/>
    <w:rsid w:val="00B525C3"/>
    <w:rsid w:val="00B55920"/>
    <w:rsid w:val="00B57551"/>
    <w:rsid w:val="00B57640"/>
    <w:rsid w:val="00B61415"/>
    <w:rsid w:val="00B63C4E"/>
    <w:rsid w:val="00B71519"/>
    <w:rsid w:val="00B77E87"/>
    <w:rsid w:val="00B82F2E"/>
    <w:rsid w:val="00B86810"/>
    <w:rsid w:val="00B92548"/>
    <w:rsid w:val="00B94E13"/>
    <w:rsid w:val="00B96B7D"/>
    <w:rsid w:val="00BA2937"/>
    <w:rsid w:val="00BA41EA"/>
    <w:rsid w:val="00BA7852"/>
    <w:rsid w:val="00BB02EA"/>
    <w:rsid w:val="00BB132D"/>
    <w:rsid w:val="00BB2279"/>
    <w:rsid w:val="00BB3DD3"/>
    <w:rsid w:val="00BC1A92"/>
    <w:rsid w:val="00BC57DD"/>
    <w:rsid w:val="00BC7B15"/>
    <w:rsid w:val="00BC7BAA"/>
    <w:rsid w:val="00BD110C"/>
    <w:rsid w:val="00BD32FE"/>
    <w:rsid w:val="00BD35C1"/>
    <w:rsid w:val="00BD4E39"/>
    <w:rsid w:val="00BE0D7E"/>
    <w:rsid w:val="00BE3363"/>
    <w:rsid w:val="00BE7446"/>
    <w:rsid w:val="00BF153C"/>
    <w:rsid w:val="00BF20F3"/>
    <w:rsid w:val="00BF29A8"/>
    <w:rsid w:val="00BF37AA"/>
    <w:rsid w:val="00C01779"/>
    <w:rsid w:val="00C021E7"/>
    <w:rsid w:val="00C03A41"/>
    <w:rsid w:val="00C040EF"/>
    <w:rsid w:val="00C05640"/>
    <w:rsid w:val="00C06599"/>
    <w:rsid w:val="00C070B5"/>
    <w:rsid w:val="00C10890"/>
    <w:rsid w:val="00C109E0"/>
    <w:rsid w:val="00C127C6"/>
    <w:rsid w:val="00C12E92"/>
    <w:rsid w:val="00C13B55"/>
    <w:rsid w:val="00C145A7"/>
    <w:rsid w:val="00C20F65"/>
    <w:rsid w:val="00C233B1"/>
    <w:rsid w:val="00C24FA6"/>
    <w:rsid w:val="00C27D3F"/>
    <w:rsid w:val="00C4053B"/>
    <w:rsid w:val="00C43E5D"/>
    <w:rsid w:val="00C47845"/>
    <w:rsid w:val="00C52455"/>
    <w:rsid w:val="00C52B62"/>
    <w:rsid w:val="00C54288"/>
    <w:rsid w:val="00C5681F"/>
    <w:rsid w:val="00C5682D"/>
    <w:rsid w:val="00C71BEF"/>
    <w:rsid w:val="00C72ABE"/>
    <w:rsid w:val="00C81993"/>
    <w:rsid w:val="00C82DF6"/>
    <w:rsid w:val="00C83722"/>
    <w:rsid w:val="00C90795"/>
    <w:rsid w:val="00C914FE"/>
    <w:rsid w:val="00C92BB3"/>
    <w:rsid w:val="00C94C4E"/>
    <w:rsid w:val="00C9528D"/>
    <w:rsid w:val="00C95BF8"/>
    <w:rsid w:val="00C97E61"/>
    <w:rsid w:val="00CA2DD3"/>
    <w:rsid w:val="00CB0B94"/>
    <w:rsid w:val="00CB2AB0"/>
    <w:rsid w:val="00CB4794"/>
    <w:rsid w:val="00CB7F78"/>
    <w:rsid w:val="00CC0539"/>
    <w:rsid w:val="00CC208C"/>
    <w:rsid w:val="00CD0511"/>
    <w:rsid w:val="00CD1873"/>
    <w:rsid w:val="00CD1C37"/>
    <w:rsid w:val="00CD2574"/>
    <w:rsid w:val="00CD2FA5"/>
    <w:rsid w:val="00CD4C35"/>
    <w:rsid w:val="00CD7849"/>
    <w:rsid w:val="00CE2DFB"/>
    <w:rsid w:val="00CE4E86"/>
    <w:rsid w:val="00CF037F"/>
    <w:rsid w:val="00CF0AB2"/>
    <w:rsid w:val="00CF1FDC"/>
    <w:rsid w:val="00CF2576"/>
    <w:rsid w:val="00CF2784"/>
    <w:rsid w:val="00CF325E"/>
    <w:rsid w:val="00CF33C5"/>
    <w:rsid w:val="00CF37BF"/>
    <w:rsid w:val="00CF7338"/>
    <w:rsid w:val="00CF7E2B"/>
    <w:rsid w:val="00D0057C"/>
    <w:rsid w:val="00D06E90"/>
    <w:rsid w:val="00D07E54"/>
    <w:rsid w:val="00D100AB"/>
    <w:rsid w:val="00D11519"/>
    <w:rsid w:val="00D11B12"/>
    <w:rsid w:val="00D11F66"/>
    <w:rsid w:val="00D12907"/>
    <w:rsid w:val="00D12EE5"/>
    <w:rsid w:val="00D14525"/>
    <w:rsid w:val="00D146F0"/>
    <w:rsid w:val="00D22E51"/>
    <w:rsid w:val="00D230A7"/>
    <w:rsid w:val="00D23C30"/>
    <w:rsid w:val="00D27DB2"/>
    <w:rsid w:val="00D31BE2"/>
    <w:rsid w:val="00D330B7"/>
    <w:rsid w:val="00D36DCF"/>
    <w:rsid w:val="00D400C7"/>
    <w:rsid w:val="00D430C6"/>
    <w:rsid w:val="00D43383"/>
    <w:rsid w:val="00D442BE"/>
    <w:rsid w:val="00D47E93"/>
    <w:rsid w:val="00D510E5"/>
    <w:rsid w:val="00D533E0"/>
    <w:rsid w:val="00D5381C"/>
    <w:rsid w:val="00D552A6"/>
    <w:rsid w:val="00D55CDD"/>
    <w:rsid w:val="00D56C0C"/>
    <w:rsid w:val="00D6476C"/>
    <w:rsid w:val="00D67641"/>
    <w:rsid w:val="00D67E4E"/>
    <w:rsid w:val="00D70A6C"/>
    <w:rsid w:val="00D71C0F"/>
    <w:rsid w:val="00D72925"/>
    <w:rsid w:val="00D72A3E"/>
    <w:rsid w:val="00D7541C"/>
    <w:rsid w:val="00D75532"/>
    <w:rsid w:val="00D76C4F"/>
    <w:rsid w:val="00D8307C"/>
    <w:rsid w:val="00D8464D"/>
    <w:rsid w:val="00D950EE"/>
    <w:rsid w:val="00D9663D"/>
    <w:rsid w:val="00DA1B52"/>
    <w:rsid w:val="00DA5E6A"/>
    <w:rsid w:val="00DA6F2A"/>
    <w:rsid w:val="00DA7B04"/>
    <w:rsid w:val="00DB258D"/>
    <w:rsid w:val="00DB313C"/>
    <w:rsid w:val="00DB386A"/>
    <w:rsid w:val="00DB4750"/>
    <w:rsid w:val="00DB5042"/>
    <w:rsid w:val="00DB6E0A"/>
    <w:rsid w:val="00DB7A53"/>
    <w:rsid w:val="00DC020F"/>
    <w:rsid w:val="00DC1951"/>
    <w:rsid w:val="00DC4A80"/>
    <w:rsid w:val="00DC521C"/>
    <w:rsid w:val="00DC5DAF"/>
    <w:rsid w:val="00DD0F90"/>
    <w:rsid w:val="00DD3221"/>
    <w:rsid w:val="00DD3E58"/>
    <w:rsid w:val="00DD4E46"/>
    <w:rsid w:val="00DD7C76"/>
    <w:rsid w:val="00DE0BCC"/>
    <w:rsid w:val="00DE695F"/>
    <w:rsid w:val="00DF5705"/>
    <w:rsid w:val="00E0246A"/>
    <w:rsid w:val="00E04D9B"/>
    <w:rsid w:val="00E05F88"/>
    <w:rsid w:val="00E064E5"/>
    <w:rsid w:val="00E06E5F"/>
    <w:rsid w:val="00E0736A"/>
    <w:rsid w:val="00E076AB"/>
    <w:rsid w:val="00E1129F"/>
    <w:rsid w:val="00E11BFE"/>
    <w:rsid w:val="00E11DFE"/>
    <w:rsid w:val="00E1371B"/>
    <w:rsid w:val="00E14E22"/>
    <w:rsid w:val="00E1639E"/>
    <w:rsid w:val="00E17019"/>
    <w:rsid w:val="00E23F9B"/>
    <w:rsid w:val="00E27419"/>
    <w:rsid w:val="00E30F66"/>
    <w:rsid w:val="00E31062"/>
    <w:rsid w:val="00E3132B"/>
    <w:rsid w:val="00E320E4"/>
    <w:rsid w:val="00E43A0F"/>
    <w:rsid w:val="00E44EBC"/>
    <w:rsid w:val="00E463D1"/>
    <w:rsid w:val="00E4650B"/>
    <w:rsid w:val="00E47AD9"/>
    <w:rsid w:val="00E513EC"/>
    <w:rsid w:val="00E516DA"/>
    <w:rsid w:val="00E54338"/>
    <w:rsid w:val="00E61CD6"/>
    <w:rsid w:val="00E66D13"/>
    <w:rsid w:val="00E67D77"/>
    <w:rsid w:val="00E702F9"/>
    <w:rsid w:val="00E7555F"/>
    <w:rsid w:val="00E803C0"/>
    <w:rsid w:val="00E82D99"/>
    <w:rsid w:val="00E90873"/>
    <w:rsid w:val="00E92993"/>
    <w:rsid w:val="00E933A7"/>
    <w:rsid w:val="00E967FB"/>
    <w:rsid w:val="00EA0EE7"/>
    <w:rsid w:val="00EB384A"/>
    <w:rsid w:val="00EB481D"/>
    <w:rsid w:val="00EB5383"/>
    <w:rsid w:val="00EB5582"/>
    <w:rsid w:val="00EB6388"/>
    <w:rsid w:val="00EC3DBC"/>
    <w:rsid w:val="00ED2CF0"/>
    <w:rsid w:val="00ED53D3"/>
    <w:rsid w:val="00ED5E51"/>
    <w:rsid w:val="00ED635A"/>
    <w:rsid w:val="00ED7BA7"/>
    <w:rsid w:val="00EE0802"/>
    <w:rsid w:val="00EE0875"/>
    <w:rsid w:val="00EE2C63"/>
    <w:rsid w:val="00EE3583"/>
    <w:rsid w:val="00EE5963"/>
    <w:rsid w:val="00EE617B"/>
    <w:rsid w:val="00EE66D6"/>
    <w:rsid w:val="00EF0DA8"/>
    <w:rsid w:val="00EF1176"/>
    <w:rsid w:val="00EF44E0"/>
    <w:rsid w:val="00F00F84"/>
    <w:rsid w:val="00F0152D"/>
    <w:rsid w:val="00F02AAD"/>
    <w:rsid w:val="00F03ECD"/>
    <w:rsid w:val="00F04576"/>
    <w:rsid w:val="00F0713E"/>
    <w:rsid w:val="00F0730C"/>
    <w:rsid w:val="00F10CBF"/>
    <w:rsid w:val="00F13683"/>
    <w:rsid w:val="00F13E2C"/>
    <w:rsid w:val="00F15F2E"/>
    <w:rsid w:val="00F16937"/>
    <w:rsid w:val="00F26DB9"/>
    <w:rsid w:val="00F32291"/>
    <w:rsid w:val="00F36BA9"/>
    <w:rsid w:val="00F43247"/>
    <w:rsid w:val="00F464B0"/>
    <w:rsid w:val="00F51237"/>
    <w:rsid w:val="00F54F09"/>
    <w:rsid w:val="00F55534"/>
    <w:rsid w:val="00F559B1"/>
    <w:rsid w:val="00F61DF2"/>
    <w:rsid w:val="00F62466"/>
    <w:rsid w:val="00F63055"/>
    <w:rsid w:val="00F63AAA"/>
    <w:rsid w:val="00F6797D"/>
    <w:rsid w:val="00F735E5"/>
    <w:rsid w:val="00F74561"/>
    <w:rsid w:val="00F801CB"/>
    <w:rsid w:val="00F80291"/>
    <w:rsid w:val="00F8124F"/>
    <w:rsid w:val="00F8269E"/>
    <w:rsid w:val="00F833C8"/>
    <w:rsid w:val="00F93F71"/>
    <w:rsid w:val="00FA7E44"/>
    <w:rsid w:val="00FB31A2"/>
    <w:rsid w:val="00FB728B"/>
    <w:rsid w:val="00FC4C35"/>
    <w:rsid w:val="00FC716B"/>
    <w:rsid w:val="00FD0B63"/>
    <w:rsid w:val="00FD2AAF"/>
    <w:rsid w:val="00FD3A93"/>
    <w:rsid w:val="00FD451E"/>
    <w:rsid w:val="00FE07AF"/>
    <w:rsid w:val="00FE6791"/>
    <w:rsid w:val="00FF1079"/>
    <w:rsid w:val="00FF26BD"/>
    <w:rsid w:val="00FF369C"/>
    <w:rsid w:val="00FF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99C82"/>
  <w14:defaultImageDpi w14:val="32767"/>
  <w15:docId w15:val="{B70B9246-E7DB-476E-8085-B62E68FB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0EAC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8F2958"/>
    <w:pPr>
      <w:spacing w:before="70"/>
      <w:ind w:left="408" w:hanging="408"/>
      <w:outlineLvl w:val="0"/>
    </w:pPr>
    <w:rPr>
      <w:rFonts w:ascii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57"/>
    <w:pPr>
      <w:spacing w:before="57"/>
      <w:ind w:left="1578" w:right="1589"/>
      <w:jc w:val="center"/>
      <w:outlineLvl w:val="1"/>
    </w:pPr>
    <w:rPr>
      <w:rFonts w:ascii="Arial" w:hAnsi="Arial" w:cs="Arial"/>
      <w:b/>
      <w:sz w:val="33"/>
      <w:lang w:eastAsia="zh-SG"/>
    </w:rPr>
  </w:style>
  <w:style w:type="paragraph" w:styleId="Heading3">
    <w:name w:val="heading 3"/>
    <w:basedOn w:val="Normal"/>
    <w:link w:val="Heading3Char"/>
    <w:uiPriority w:val="1"/>
    <w:qFormat/>
    <w:rsid w:val="008F2958"/>
    <w:pPr>
      <w:ind w:left="408" w:hanging="408"/>
      <w:outlineLvl w:val="2"/>
    </w:pPr>
    <w:rPr>
      <w:rFonts w:ascii="Arial" w:eastAsia="Arial" w:hAnsi="Arial"/>
      <w:b/>
      <w:bCs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1"/>
    <w:qFormat/>
    <w:rsid w:val="00EE0875"/>
    <w:pPr>
      <w:ind w:left="720" w:hanging="720"/>
      <w:outlineLvl w:val="4"/>
    </w:pPr>
    <w:rPr>
      <w:rFonts w:ascii="Arial" w:eastAsia="Verdana" w:hAnsi="Arial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8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/>
    <w:rsid w:val="00382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F2958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8F2958"/>
    <w:rPr>
      <w:rFonts w:ascii="Arial" w:eastAsia="Arial" w:hAnsi="Arial"/>
      <w:b/>
      <w:bCs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E0875"/>
    <w:rPr>
      <w:rFonts w:ascii="Arial" w:eastAsia="Verdana" w:hAnsi="Arial"/>
      <w:b/>
      <w:bCs/>
      <w:szCs w:val="16"/>
    </w:rPr>
  </w:style>
  <w:style w:type="paragraph" w:styleId="BodyText">
    <w:name w:val="Body Text"/>
    <w:basedOn w:val="Normal"/>
    <w:link w:val="BodyTextChar"/>
    <w:uiPriority w:val="1"/>
    <w:qFormat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character" w:customStyle="1" w:styleId="BodyTextChar">
    <w:name w:val="Body Text Char"/>
    <w:basedOn w:val="DefaultParagraphFont"/>
    <w:link w:val="BodyText"/>
    <w:uiPriority w:val="1"/>
    <w:rsid w:val="008F2958"/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TableParagraph">
    <w:name w:val="Table Paragraph"/>
    <w:basedOn w:val="Normal"/>
    <w:uiPriority w:val="1"/>
    <w:qFormat/>
    <w:rsid w:val="00240EAC"/>
  </w:style>
  <w:style w:type="character" w:styleId="Strong">
    <w:name w:val="Strong"/>
    <w:basedOn w:val="DefaultParagraphFont"/>
    <w:uiPriority w:val="22"/>
    <w:qFormat/>
    <w:rsid w:val="008D56E1"/>
    <w:rPr>
      <w:b/>
      <w:bCs/>
    </w:rPr>
  </w:style>
  <w:style w:type="paragraph" w:styleId="NormalWeb">
    <w:name w:val="Normal (Web)"/>
    <w:basedOn w:val="Normal"/>
    <w:uiPriority w:val="99"/>
    <w:unhideWhenUsed/>
    <w:rsid w:val="008D56E1"/>
    <w:pPr>
      <w:widowControl/>
    </w:pPr>
    <w:rPr>
      <w:rFonts w:ascii="Verdana" w:eastAsia="Times New Roman" w:hAnsi="Verdana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Items">
    <w:name w:val="Line Items"/>
    <w:basedOn w:val="Normal"/>
    <w:rsid w:val="009C7DE7"/>
    <w:pPr>
      <w:widowControl/>
      <w:tabs>
        <w:tab w:val="num" w:pos="720"/>
      </w:tabs>
      <w:spacing w:before="60" w:after="60"/>
      <w:ind w:left="720" w:hanging="504"/>
    </w:pPr>
    <w:rPr>
      <w:rFonts w:ascii="Tahoma" w:eastAsia="SimSun" w:hAnsi="Tahoma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A4657"/>
    <w:rPr>
      <w:rFonts w:ascii="Arial" w:hAnsi="Arial" w:cs="Arial"/>
      <w:b/>
      <w:sz w:val="33"/>
      <w:lang w:val="en-US" w:eastAsia="zh-SG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D533E0"/>
    <w:pPr>
      <w:ind w:right="406"/>
    </w:pPr>
    <w:rPr>
      <w:rFonts w:eastAsiaTheme="minorEastAsia"/>
      <w:color w:val="0070C0"/>
    </w:rPr>
  </w:style>
  <w:style w:type="character" w:customStyle="1" w:styleId="SubtitleChar">
    <w:name w:val="Subtitle Char"/>
    <w:basedOn w:val="DefaultParagraphFont"/>
    <w:link w:val="Subtitle"/>
    <w:uiPriority w:val="11"/>
    <w:rsid w:val="00D533E0"/>
    <w:rPr>
      <w:rFonts w:ascii="Arial" w:hAnsi="Arial" w:cs="Arial"/>
      <w:color w:val="0070C0"/>
      <w:spacing w:val="-1"/>
      <w:lang w:val="en-US" w:eastAsia="zh-SG"/>
    </w:rPr>
  </w:style>
  <w:style w:type="paragraph" w:styleId="NoSpacing">
    <w:name w:val="No Spacing"/>
    <w:uiPriority w:val="1"/>
    <w:qFormat/>
    <w:rsid w:val="006A0DBC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117"/>
    <w:rPr>
      <w:b/>
      <w:bCs/>
      <w:sz w:val="20"/>
      <w:szCs w:val="20"/>
      <w:lang w:val="en-US"/>
    </w:rPr>
  </w:style>
  <w:style w:type="paragraph" w:customStyle="1" w:styleId="TableText-TextLeft">
    <w:name w:val="Table Text - Text Left"/>
    <w:basedOn w:val="BodyText"/>
    <w:next w:val="Normal"/>
    <w:autoRedefine/>
    <w:uiPriority w:val="99"/>
    <w:rsid w:val="007C4CA3"/>
    <w:pPr>
      <w:widowControl/>
      <w:tabs>
        <w:tab w:val="clear" w:pos="426"/>
        <w:tab w:val="left" w:pos="567"/>
        <w:tab w:val="left" w:pos="1134"/>
        <w:tab w:val="left" w:pos="1418"/>
      </w:tabs>
      <w:spacing w:before="120" w:after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val="en-AU" w:eastAsia="en-US"/>
    </w:rPr>
  </w:style>
  <w:style w:type="paragraph" w:customStyle="1" w:styleId="TableText-TextRight">
    <w:name w:val="Table Text - Text Right"/>
    <w:basedOn w:val="Normal"/>
    <w:link w:val="TableText-TextRightCharChar"/>
    <w:uiPriority w:val="99"/>
    <w:rsid w:val="007C4CA3"/>
    <w:pPr>
      <w:framePr w:wrap="around" w:vAnchor="text" w:hAnchor="text" w:y="1"/>
      <w:widowControl/>
      <w:tabs>
        <w:tab w:val="left" w:pos="142"/>
      </w:tabs>
      <w:spacing w:before="120" w:after="120"/>
      <w:ind w:right="113"/>
      <w:jc w:val="right"/>
    </w:pPr>
    <w:rPr>
      <w:rFonts w:ascii="Gill Sans MT" w:eastAsia="Times New Roman" w:hAnsi="Gill Sans MT" w:cs="Arial"/>
      <w:b/>
      <w:lang w:val="en-AU"/>
    </w:rPr>
  </w:style>
  <w:style w:type="character" w:customStyle="1" w:styleId="TableText-TextRightCharChar">
    <w:name w:val="Table Text - Text Right Char Char"/>
    <w:basedOn w:val="DefaultParagraphFont"/>
    <w:link w:val="TableText-TextRight"/>
    <w:uiPriority w:val="99"/>
    <w:locked/>
    <w:rsid w:val="007C4CA3"/>
    <w:rPr>
      <w:rFonts w:ascii="Gill Sans MT" w:eastAsia="Times New Roman" w:hAnsi="Gill Sans MT" w:cs="Arial"/>
      <w:b/>
      <w:lang w:val="en-AU"/>
    </w:rPr>
  </w:style>
  <w:style w:type="paragraph" w:customStyle="1" w:styleId="StyleArial11ptJustifiedAfter6pt">
    <w:name w:val="Style Arial 11 pt Justified After:  6 pt"/>
    <w:basedOn w:val="Normal"/>
    <w:rsid w:val="00C233B1"/>
    <w:pPr>
      <w:widowControl/>
      <w:spacing w:after="120"/>
      <w:jc w:val="both"/>
    </w:pPr>
    <w:rPr>
      <w:rFonts w:ascii="Georgia" w:eastAsia="Times New Roman" w:hAnsi="Georgia" w:cs="Georgia"/>
      <w:lang w:val="en-AU"/>
    </w:rPr>
  </w:style>
  <w:style w:type="character" w:customStyle="1" w:styleId="notbold">
    <w:name w:val="notbold"/>
    <w:basedOn w:val="DefaultParagraphFont"/>
    <w:rsid w:val="00C233B1"/>
  </w:style>
  <w:style w:type="paragraph" w:styleId="Revision">
    <w:name w:val="Revision"/>
    <w:hidden/>
    <w:uiPriority w:val="99"/>
    <w:semiHidden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46B2B"/>
    <w:pPr>
      <w:spacing w:after="200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4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68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65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72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48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7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4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0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6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7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0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75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85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724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923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4978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3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122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312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905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7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89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4580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7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8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70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226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400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8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5716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18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726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69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4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8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3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942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53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3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3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58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65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4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9.jpg@01CDF8BB.B2E02820" TargetMode="External"/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88245\AppData\Local\Microsoft\Windows\INetCache\Content.Outlook\P9D06J27\Template%20for%20SIT%20Module%20Profile%20201408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8AE9C12B8B4CA7B8C5DB03DFABD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B86E-4C99-4CED-BBD3-7A6FCA0E2302}"/>
      </w:docPartPr>
      <w:docPartBody>
        <w:p w:rsidR="002753D4" w:rsidRDefault="00FD3348" w:rsidP="00FD3348">
          <w:pPr>
            <w:pStyle w:val="458AE9C12B8B4CA7B8C5DB03DFABD45F9"/>
          </w:pPr>
          <w:r w:rsidRPr="009435A8">
            <w:rPr>
              <w:rStyle w:val="PlaceholderText"/>
              <w:i/>
              <w:color w:val="FF0000"/>
            </w:rPr>
            <w:t>Please provide a description of the candidate’s capstone project, including its purpose, etc.</w:t>
          </w:r>
        </w:p>
      </w:docPartBody>
    </w:docPart>
    <w:docPart>
      <w:docPartPr>
        <w:name w:val="EE67969AA3C94E88AA5BB744B25A0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73792-820E-41E6-AF1C-ABF4D9056670}"/>
      </w:docPartPr>
      <w:docPartBody>
        <w:p w:rsidR="002753D4" w:rsidRDefault="00FD3348" w:rsidP="00FD3348">
          <w:pPr>
            <w:pStyle w:val="EE67969AA3C94E88AA5BB744B25A0ADA9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docPartBody>
    </w:docPart>
    <w:docPart>
      <w:docPartPr>
        <w:name w:val="73983D198E8845779A0F0051EC71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B4E87-60FC-4EBE-8DFD-A8E66E7CA00F}"/>
      </w:docPartPr>
      <w:docPartBody>
        <w:p w:rsidR="002753D4" w:rsidRDefault="00FD3348" w:rsidP="00FD3348">
          <w:pPr>
            <w:pStyle w:val="73983D198E8845779A0F0051EC71A704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docPartBody>
    </w:docPart>
    <w:docPart>
      <w:docPartPr>
        <w:name w:val="8988DEC1BA164918A9D7FB582A19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1634-0836-4AB7-B868-16AC71F82905}"/>
      </w:docPartPr>
      <w:docPartBody>
        <w:p w:rsidR="002753D4" w:rsidRDefault="00FD3348" w:rsidP="00FD3348">
          <w:pPr>
            <w:pStyle w:val="8988DEC1BA164918A9D7FB582A19A97D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docPartBody>
    </w:docPart>
    <w:docPart>
      <w:docPartPr>
        <w:name w:val="0D18F31A539A474A856827FB60CC7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64317-E44B-48D2-AE29-26950A8FB31D}"/>
      </w:docPartPr>
      <w:docPartBody>
        <w:p w:rsidR="002753D4" w:rsidRDefault="00FD3348" w:rsidP="00FD3348">
          <w:pPr>
            <w:pStyle w:val="0D18F31A539A474A856827FB60CC7C149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6EA86982CA4B48C4B2A93E8AC8DA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6B005-E548-4CF5-9F24-EA6ED71B2EDF}"/>
      </w:docPartPr>
      <w:docPartBody>
        <w:p w:rsidR="002753D4" w:rsidRDefault="00FD3348" w:rsidP="00FD3348">
          <w:pPr>
            <w:pStyle w:val="6EA86982CA4B48C4B2A93E8AC8DA1133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capstone project title</w:t>
          </w:r>
        </w:p>
      </w:docPartBody>
    </w:docPart>
    <w:docPart>
      <w:docPartPr>
        <w:name w:val="952E7C3D1EC54B0C9E007B3EA93AF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193D4-E899-49C2-B83C-9006D265B1CF}"/>
      </w:docPartPr>
      <w:docPartBody>
        <w:p w:rsidR="002753D4" w:rsidRDefault="00FD3348" w:rsidP="00FD3348">
          <w:pPr>
            <w:pStyle w:val="952E7C3D1EC54B0C9E007B3EA93AF2619"/>
          </w:pPr>
          <w:r w:rsidRPr="003938F0">
            <w:rPr>
              <w:rStyle w:val="PlaceholderText"/>
              <w:i/>
              <w:color w:val="FF0000"/>
            </w:rPr>
            <w:t>The organization name</w:t>
          </w:r>
        </w:p>
      </w:docPartBody>
    </w:docPart>
    <w:docPart>
      <w:docPartPr>
        <w:name w:val="7DF5117DDC904DE19D7DDBB55B37C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B9222-CB58-4A02-B36F-631C1E10098D}"/>
      </w:docPartPr>
      <w:docPartBody>
        <w:p w:rsidR="002753D4" w:rsidRDefault="00FD3348" w:rsidP="00FD3348">
          <w:pPr>
            <w:pStyle w:val="7DF5117DDC904DE19D7DDBB55B37CB37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EAC746029A6F43CDA6143B647734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5486A-89ED-4D63-99E6-FA837FB48A2B}"/>
      </w:docPartPr>
      <w:docPartBody>
        <w:p w:rsidR="002753D4" w:rsidRDefault="00FD3348" w:rsidP="00FD3348">
          <w:pPr>
            <w:pStyle w:val="EAC746029A6F43CDA6143B647734F596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  <w:docPart>
      <w:docPartPr>
        <w:name w:val="696F21202F7E45519938FC98C2EAB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113C3-B065-46B1-9C93-B5E6357994EB}"/>
      </w:docPartPr>
      <w:docPartBody>
        <w:p w:rsidR="002753D4" w:rsidRDefault="00FD3348" w:rsidP="00FD3348">
          <w:pPr>
            <w:pStyle w:val="696F21202F7E45519938FC98C2EAB18A9"/>
          </w:pPr>
          <w:r>
            <w:rPr>
              <w:rStyle w:val="PlaceholderText"/>
              <w:i/>
              <w:color w:val="FF0000"/>
            </w:rPr>
            <w:t>Project s</w:t>
          </w:r>
          <w:r w:rsidRPr="00FE33D7">
            <w:rPr>
              <w:rStyle w:val="PlaceholderText"/>
              <w:i/>
              <w:color w:val="FF0000"/>
            </w:rPr>
            <w:t>tart date</w:t>
          </w:r>
        </w:p>
      </w:docPartBody>
    </w:docPart>
    <w:docPart>
      <w:docPartPr>
        <w:name w:val="E7CC64AB80DF40F7ABD0B32BB6AA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4F36E-0B63-43DD-9D9B-48EB6C99BD42}"/>
      </w:docPartPr>
      <w:docPartBody>
        <w:p w:rsidR="002753D4" w:rsidRDefault="00FD3348" w:rsidP="00FD3348">
          <w:pPr>
            <w:pStyle w:val="E7CC64AB80DF40F7ABD0B32BB6AAF9959"/>
          </w:pPr>
          <w:r>
            <w:rPr>
              <w:rStyle w:val="PlaceholderText"/>
              <w:i/>
              <w:color w:val="FF0000"/>
            </w:rPr>
            <w:t>Project end</w:t>
          </w:r>
          <w:r w:rsidRPr="00FE33D7">
            <w:rPr>
              <w:rStyle w:val="PlaceholderText"/>
              <w:i/>
              <w:color w:val="FF0000"/>
            </w:rPr>
            <w:t xml:space="preserve"> date</w:t>
          </w:r>
        </w:p>
      </w:docPartBody>
    </w:docPart>
    <w:docPart>
      <w:docPartPr>
        <w:name w:val="E97E0A16A86B46DF9FD324A65CE1C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AB868-51D9-47C5-9547-95765B9C1404}"/>
      </w:docPartPr>
      <w:docPartBody>
        <w:p w:rsidR="002753D4" w:rsidRDefault="00FD3348" w:rsidP="00FD3348">
          <w:pPr>
            <w:pStyle w:val="E97E0A16A86B46DF9FD324A65CE1CDBE9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A97C1401E04852B17B61E99CC80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75BD-6C02-4D3F-BFFF-29FC8035CBEC}"/>
      </w:docPartPr>
      <w:docPartBody>
        <w:p w:rsidR="002753D4" w:rsidRDefault="00FD3348" w:rsidP="00FD3348">
          <w:pPr>
            <w:pStyle w:val="CAA97C1401E04852B17B61E99CC8025B9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CCE91C07105C4BC287429C617C054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3C421-5FF7-4473-9208-DB8B1EF62C89}"/>
      </w:docPartPr>
      <w:docPartBody>
        <w:p w:rsidR="002753D4" w:rsidRDefault="00FD3348" w:rsidP="00FD3348">
          <w:pPr>
            <w:pStyle w:val="CCE91C07105C4BC287429C617C05426E9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35C58F2B7E2D4AAFAFE89C9BC3794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53B4D-D4A6-465C-AB98-812558028982}"/>
      </w:docPartPr>
      <w:docPartBody>
        <w:p w:rsidR="002753D4" w:rsidRDefault="00FD3348" w:rsidP="00FD3348">
          <w:pPr>
            <w:pStyle w:val="35C58F2B7E2D4AAFAFE89C9BC379410B9"/>
          </w:pPr>
          <w:r>
            <w:rPr>
              <w:rStyle w:val="PlaceholderText"/>
              <w:i/>
              <w:color w:val="FF0000"/>
            </w:rPr>
            <w:t>The academic supervisor’s designation</w:t>
          </w:r>
        </w:p>
      </w:docPartBody>
    </w:docPart>
    <w:docPart>
      <w:docPartPr>
        <w:name w:val="97E469EC835C4980B8E8DDFFFBC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895D0-70E6-47E4-8DB4-AE5CE51B974A}"/>
      </w:docPartPr>
      <w:docPartBody>
        <w:p w:rsidR="002753D4" w:rsidRDefault="00FD3348" w:rsidP="00FD3348">
          <w:pPr>
            <w:pStyle w:val="97E469EC835C4980B8E8DDFFFBC536719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000392DBB7C44F0C80774156B9934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B248A-BCD5-4F74-86D8-4F14EBBE3F56}"/>
      </w:docPartPr>
      <w:docPartBody>
        <w:p w:rsidR="002753D4" w:rsidRDefault="00FD3348" w:rsidP="00FD3348">
          <w:pPr>
            <w:pStyle w:val="000392DBB7C44F0C80774156B9934DB29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BBDC70AA79A347ECBFCD8180718C9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252A-B621-4C19-AAAC-BC51AAACB341}"/>
      </w:docPartPr>
      <w:docPartBody>
        <w:p w:rsidR="002753D4" w:rsidRDefault="00FD3348" w:rsidP="00FD3348">
          <w:pPr>
            <w:pStyle w:val="BBDC70AA79A347ECBFCD8180718C94939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2D8AD3A376E14F6DA8B5FF48488F0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8A71C-B5B1-4B0B-BF9E-1837D372B7AB}"/>
      </w:docPartPr>
      <w:docPartBody>
        <w:p w:rsidR="002753D4" w:rsidRDefault="00FD3348" w:rsidP="00FD3348">
          <w:pPr>
            <w:pStyle w:val="2D8AD3A376E14F6DA8B5FF48488F0B329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7BE89AF90B08459CB2CCBB94DAF0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DB439-BA1A-4161-8EDB-E23B1585E3D1}"/>
      </w:docPartPr>
      <w:docPartBody>
        <w:p w:rsidR="002753D4" w:rsidRDefault="00FD3348" w:rsidP="00FD3348">
          <w:pPr>
            <w:pStyle w:val="7BE89AF90B08459CB2CCBB94DAF078A49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90CFBAF8F0D141A59631376B8542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DEED8-5AF5-4A17-B1A6-4E5FE2AA2B34}"/>
      </w:docPartPr>
      <w:docPartBody>
        <w:p w:rsidR="00013636" w:rsidRDefault="00FD3348" w:rsidP="00FD3348">
          <w:pPr>
            <w:pStyle w:val="90CFBAF8F0D141A59631376B85421A083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267B54B3F76644ADA32C272B9098B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6396D-3C1C-4B43-AF16-2CA2287793C6}"/>
      </w:docPartPr>
      <w:docPartBody>
        <w:p w:rsidR="00013636" w:rsidRDefault="00FD3348" w:rsidP="00FD3348">
          <w:pPr>
            <w:pStyle w:val="267B54B3F76644ADA32C272B9098B35C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E432658C9F31444F93835CA35F6CC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A804-E765-48F6-9B6A-06D9D7ACD8B2}"/>
      </w:docPartPr>
      <w:docPartBody>
        <w:p w:rsidR="00013636" w:rsidRDefault="00FD3348" w:rsidP="00FD3348">
          <w:pPr>
            <w:pStyle w:val="E432658C9F31444F93835CA35F6CC45E3"/>
          </w:pPr>
          <w:r w:rsidRPr="00075B0B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075B0B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contact number</w:t>
          </w:r>
        </w:p>
      </w:docPartBody>
    </w:docPart>
    <w:docPart>
      <w:docPartPr>
        <w:name w:val="1C96EAE31B294EBE838ECD2F1E48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0046-7EC1-4A3B-AB91-BD5489142C4C}"/>
      </w:docPartPr>
      <w:docPartBody>
        <w:p w:rsidR="00013636" w:rsidRDefault="00FD3348" w:rsidP="00FD3348">
          <w:pPr>
            <w:pStyle w:val="1C96EAE31B294EBE838ECD2F1E480B80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D39BE6E7511741AABADC1FDBFB96F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26F2-DCCE-483E-9813-97ECFA18B4F0}"/>
      </w:docPartPr>
      <w:docPartBody>
        <w:p w:rsidR="00013636" w:rsidRDefault="00FD3348" w:rsidP="00FD3348">
          <w:pPr>
            <w:pStyle w:val="D39BE6E7511741AABADC1FDBFB96F179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0E1777C4C78942CAAB731333B5A72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FE54-854E-456E-AFD0-A9F9349502F0}"/>
      </w:docPartPr>
      <w:docPartBody>
        <w:p w:rsidR="0001391C" w:rsidRDefault="00FD3348" w:rsidP="00FD3348">
          <w:pPr>
            <w:pStyle w:val="0E1777C4C78942CAAB731333B5A725F13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6C0538DBFFA34C849DBFD2483CB8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CFA39-6FAC-427A-8195-4B6F9E4B38B5}"/>
      </w:docPartPr>
      <w:docPartBody>
        <w:p w:rsidR="0001391C" w:rsidRDefault="00FD3348" w:rsidP="00FD3348">
          <w:pPr>
            <w:pStyle w:val="6C0538DBFFA34C849DBFD2483CB877A63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E383213815E84C1888D3EAA4F5EA4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BFC45-6B94-41D8-B4E2-F8FDE0B31E9B}"/>
      </w:docPartPr>
      <w:docPartBody>
        <w:p w:rsidR="0001391C" w:rsidRDefault="00FD3348" w:rsidP="00FD3348">
          <w:pPr>
            <w:pStyle w:val="E383213815E84C1888D3EAA4F5EA4D843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CBB48FBE30CC4113B8BA1C94B7B5A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8BE87-79FE-4493-86D0-2B5111CE279C}"/>
      </w:docPartPr>
      <w:docPartBody>
        <w:p w:rsidR="0001391C" w:rsidRDefault="00FD3348" w:rsidP="00FD3348">
          <w:pPr>
            <w:pStyle w:val="CBB48FBE30CC4113B8BA1C94B7B5ACE23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D15A15A7E3E74CADA0A81D773F7F2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ACDF6-E39E-42BF-A0F7-11786675A8A1}"/>
      </w:docPartPr>
      <w:docPartBody>
        <w:p w:rsidR="0001391C" w:rsidRDefault="00FD3348" w:rsidP="00FD3348">
          <w:pPr>
            <w:pStyle w:val="D15A15A7E3E74CADA0A81D773F7F2C703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D2048ED4E7A64120B5750954FFAC4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ED512-88AC-48DF-8A5E-ED8503A448DE}"/>
      </w:docPartPr>
      <w:docPartBody>
        <w:p w:rsidR="0001391C" w:rsidRDefault="00FD3348" w:rsidP="00FD3348">
          <w:pPr>
            <w:pStyle w:val="D2048ED4E7A64120B5750954FFAC43BB"/>
          </w:pPr>
          <w:r w:rsidRPr="006320B5">
            <w:rPr>
              <w:rStyle w:val="PlaceholderText"/>
              <w:i/>
              <w:color w:val="FF0000"/>
            </w:rPr>
            <w:t>The candidate’s email address</w:t>
          </w:r>
        </w:p>
      </w:docPartBody>
    </w:docPart>
    <w:docPart>
      <w:docPartPr>
        <w:name w:val="5953C8CCA29E454B8B46BDF8E5267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18355-5B5D-4BE4-81F1-BFB623A0393D}"/>
      </w:docPartPr>
      <w:docPartBody>
        <w:p w:rsidR="0001391C" w:rsidRDefault="00FD3348" w:rsidP="00FD3348">
          <w:pPr>
            <w:pStyle w:val="5953C8CCA29E454B8B46BDF8E52679BD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FF38EA1EC4A048CEAF38B477A2E7C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8B1ED-DCEF-43D9-8EC1-B7B74A0192E4}"/>
      </w:docPartPr>
      <w:docPartBody>
        <w:p w:rsidR="0001391C" w:rsidRDefault="00FD3348" w:rsidP="00FD3348">
          <w:pPr>
            <w:pStyle w:val="FF38EA1EC4A048CEAF38B477A2E7CA41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CE86C4FDDA4DC28FCB87D2762E9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7547D-6315-4DD0-A4C6-66CEADE8EA04}"/>
      </w:docPartPr>
      <w:docPartBody>
        <w:p w:rsidR="0001391C" w:rsidRDefault="00FD3348" w:rsidP="00FD3348">
          <w:pPr>
            <w:pStyle w:val="CACE86C4FDDA4DC28FCB87D2762E9BE4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65EAF344F3DD4D7D81A728FB6B55A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4F41E-F7D6-45B6-B03E-EF13666BAA75}"/>
      </w:docPartPr>
      <w:docPartBody>
        <w:p w:rsidR="0001391C" w:rsidRDefault="00FD3348" w:rsidP="00FD3348">
          <w:pPr>
            <w:pStyle w:val="65EAF344F3DD4D7D81A728FB6B55A8AF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FE0FF3FEC2034EAE99E2DFC54228A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8FA87-8379-4071-884A-C2D08E43892D}"/>
      </w:docPartPr>
      <w:docPartBody>
        <w:p w:rsidR="00B233CE" w:rsidRDefault="00B233CE" w:rsidP="00B233CE">
          <w:pPr>
            <w:pStyle w:val="FE0FF3FEC2034EAE99E2DFC54228A938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C0"/>
    <w:rsid w:val="00013636"/>
    <w:rsid w:val="0001391C"/>
    <w:rsid w:val="00042110"/>
    <w:rsid w:val="00086776"/>
    <w:rsid w:val="000A1EBF"/>
    <w:rsid w:val="00124048"/>
    <w:rsid w:val="00140D51"/>
    <w:rsid w:val="00191410"/>
    <w:rsid w:val="00196E67"/>
    <w:rsid w:val="001B3E54"/>
    <w:rsid w:val="001B60B6"/>
    <w:rsid w:val="001E56C0"/>
    <w:rsid w:val="001F29B6"/>
    <w:rsid w:val="002753D4"/>
    <w:rsid w:val="00334AE5"/>
    <w:rsid w:val="003C2985"/>
    <w:rsid w:val="004528B8"/>
    <w:rsid w:val="00475A64"/>
    <w:rsid w:val="00484E33"/>
    <w:rsid w:val="004E0A68"/>
    <w:rsid w:val="004F128C"/>
    <w:rsid w:val="004F5F97"/>
    <w:rsid w:val="004F6D02"/>
    <w:rsid w:val="00504D9B"/>
    <w:rsid w:val="005135ED"/>
    <w:rsid w:val="005161A6"/>
    <w:rsid w:val="00534F67"/>
    <w:rsid w:val="00676D58"/>
    <w:rsid w:val="006B758E"/>
    <w:rsid w:val="006C696B"/>
    <w:rsid w:val="007B2136"/>
    <w:rsid w:val="007D6179"/>
    <w:rsid w:val="007F4526"/>
    <w:rsid w:val="00824E7D"/>
    <w:rsid w:val="00877886"/>
    <w:rsid w:val="008B4D39"/>
    <w:rsid w:val="00924AFC"/>
    <w:rsid w:val="0097419C"/>
    <w:rsid w:val="00A22F1F"/>
    <w:rsid w:val="00AA4B2B"/>
    <w:rsid w:val="00AB4DB5"/>
    <w:rsid w:val="00AB6FE3"/>
    <w:rsid w:val="00AC278B"/>
    <w:rsid w:val="00AC44FE"/>
    <w:rsid w:val="00B133E8"/>
    <w:rsid w:val="00B233CE"/>
    <w:rsid w:val="00B4065F"/>
    <w:rsid w:val="00B57191"/>
    <w:rsid w:val="00B74CB8"/>
    <w:rsid w:val="00B763ED"/>
    <w:rsid w:val="00B87BEC"/>
    <w:rsid w:val="00B87DFF"/>
    <w:rsid w:val="00D23C30"/>
    <w:rsid w:val="00D471E8"/>
    <w:rsid w:val="00D7541C"/>
    <w:rsid w:val="00DB6636"/>
    <w:rsid w:val="00E365B6"/>
    <w:rsid w:val="00E54D7B"/>
    <w:rsid w:val="00EB5AF5"/>
    <w:rsid w:val="00EB5F5F"/>
    <w:rsid w:val="00F0152D"/>
    <w:rsid w:val="00F12556"/>
    <w:rsid w:val="00F9623F"/>
    <w:rsid w:val="00F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1F29B6"/>
    <w:rPr>
      <w:color w:val="808080"/>
    </w:rPr>
  </w:style>
  <w:style w:type="paragraph" w:customStyle="1" w:styleId="6EA86982CA4B48C4B2A93E8AC8DA11339">
    <w:name w:val="6EA86982CA4B48C4B2A93E8AC8DA113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52E7C3D1EC54B0C9E007B3EA93AF2619">
    <w:name w:val="952E7C3D1EC54B0C9E007B3EA93AF26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DF5117DDC904DE19D7DDBB55B37CB379">
    <w:name w:val="7DF5117DDC904DE19D7DDBB55B37CB37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AC746029A6F43CDA6143B647734F5969">
    <w:name w:val="EAC746029A6F43CDA6143B647734F596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96F21202F7E45519938FC98C2EAB18A9">
    <w:name w:val="696F21202F7E45519938FC98C2EAB18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7CC64AB80DF40F7ABD0B32BB6AAF9959">
    <w:name w:val="E7CC64AB80DF40F7ABD0B32BB6AAF99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97E0A16A86B46DF9FD324A65CE1CDBE9">
    <w:name w:val="E97E0A16A86B46DF9FD324A65CE1CDB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AA97C1401E04852B17B61E99CC8025B9">
    <w:name w:val="CAA97C1401E04852B17B61E99CC8025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CE91C07105C4BC287429C617C05426E9">
    <w:name w:val="CCE91C07105C4BC287429C617C05426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35C58F2B7E2D4AAFAFE89C9BC379410B9">
    <w:name w:val="35C58F2B7E2D4AAFAFE89C9BC379410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7E469EC835C4980B8E8DDFFFBC536719">
    <w:name w:val="97E469EC835C4980B8E8DDFFFBC5367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00392DBB7C44F0C80774156B9934DB29">
    <w:name w:val="000392DBB7C44F0C80774156B9934DB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BDC70AA79A347ECBFCD8180718C94939">
    <w:name w:val="BBDC70AA79A347ECBFCD8180718C949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D8AD3A376E14F6DA8B5FF48488F0B329">
    <w:name w:val="2D8AD3A376E14F6DA8B5FF48488F0B3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BE89AF90B08459CB2CCBB94DAF078A49">
    <w:name w:val="7BE89AF90B08459CB2CCBB94DAF078A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58AE9C12B8B4CA7B8C5DB03DFABD45F9">
    <w:name w:val="458AE9C12B8B4CA7B8C5DB03DFABD45F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9558545275A4B4CA3DE061D794AE1009">
    <w:name w:val="09558545275A4B4CA3DE061D794AE100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E67969AA3C94E88AA5BB744B25A0ADA9">
    <w:name w:val="EE67969AA3C94E88AA5BB744B25A0AD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7B0EB680C8D420399292A9EFA96CFD49">
    <w:name w:val="67B0EB680C8D420399292A9EFA96CFD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17E4EB311C640A7B59031688C0C4D2A9">
    <w:name w:val="B17E4EB311C640A7B59031688C0C4D2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3649D7E3A8A42889C9EFD04FC11EB829">
    <w:name w:val="23649D7E3A8A42889C9EFD04FC11EB8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3983D198E8845779A0F0051EC71A7049">
    <w:name w:val="73983D198E8845779A0F0051EC71A70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8988DEC1BA164918A9D7FB582A19A97D9">
    <w:name w:val="8988DEC1BA164918A9D7FB582A19A97D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AA4074BEF4B48FF83EC004EE7479E359">
    <w:name w:val="4AA4074BEF4B48FF83EC004EE7479E3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D18F31A539A474A856827FB60CC7C149">
    <w:name w:val="0D18F31A539A474A856827FB60CC7C1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0CFBAF8F0D141A59631376B85421A083">
    <w:name w:val="90CFBAF8F0D141A59631376B85421A08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E1777C4C78942CAAB731333B5A725F13">
    <w:name w:val="0E1777C4C78942CAAB731333B5A725F1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C0538DBFFA34C849DBFD2483CB877A63">
    <w:name w:val="6C0538DBFFA34C849DBFD2483CB877A6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383213815E84C1888D3EAA4F5EA4D843">
    <w:name w:val="E383213815E84C1888D3EAA4F5EA4D84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BB48FBE30CC4113B8BA1C94B7B5ACE23">
    <w:name w:val="CBB48FBE30CC4113B8BA1C94B7B5ACE2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15A15A7E3E74CADA0A81D773F7F2C703">
    <w:name w:val="D15A15A7E3E74CADA0A81D773F7F2C7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67B54B3F76644ADA32C272B9098B35C3">
    <w:name w:val="267B54B3F76644ADA32C272B9098B35C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432658C9F31444F93835CA35F6CC45E3">
    <w:name w:val="E432658C9F31444F93835CA35F6CC45E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2048ED4E7A64120B5750954FFAC43BB">
    <w:name w:val="D2048ED4E7A64120B5750954FFAC43BB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1C96EAE31B294EBE838ECD2F1E480B803">
    <w:name w:val="1C96EAE31B294EBE838ECD2F1E480B8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39BE6E7511741AABADC1FDBFB96F1793">
    <w:name w:val="D39BE6E7511741AABADC1FDBFB96F179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5953C8CCA29E454B8B46BDF8E52679BD">
    <w:name w:val="5953C8CCA29E454B8B46BDF8E52679BD"/>
    <w:rsid w:val="00FD3348"/>
  </w:style>
  <w:style w:type="paragraph" w:customStyle="1" w:styleId="FF38EA1EC4A048CEAF38B477A2E7CA41">
    <w:name w:val="FF38EA1EC4A048CEAF38B477A2E7CA41"/>
    <w:rsid w:val="00FD3348"/>
  </w:style>
  <w:style w:type="paragraph" w:customStyle="1" w:styleId="CACE86C4FDDA4DC28FCB87D2762E9BE4">
    <w:name w:val="CACE86C4FDDA4DC28FCB87D2762E9BE4"/>
    <w:rsid w:val="00FD3348"/>
  </w:style>
  <w:style w:type="paragraph" w:customStyle="1" w:styleId="65EAF344F3DD4D7D81A728FB6B55A8AF">
    <w:name w:val="65EAF344F3DD4D7D81A728FB6B55A8AF"/>
    <w:rsid w:val="00FD3348"/>
  </w:style>
  <w:style w:type="paragraph" w:customStyle="1" w:styleId="FE0FF3FEC2034EAE99E2DFC54228A938">
    <w:name w:val="FE0FF3FEC2034EAE99E2DFC54228A938"/>
    <w:rsid w:val="00B233C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85EB3BF52E40F581F0675F5F88121B">
    <w:name w:val="9A85EB3BF52E40F581F0675F5F88121B"/>
    <w:rsid w:val="001F29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6953FDD0A34DEC870FB391311764D0">
    <w:name w:val="056953FDD0A34DEC870FB391311764D0"/>
    <w:rsid w:val="001F29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365528C26A4A14A1C099AACE56C625">
    <w:name w:val="65365528C26A4A14A1C099AACE56C625"/>
    <w:rsid w:val="001F29B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DAE53-C84C-460C-9EC1-F83C0D09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SIT Module Profile 20140818.dotx</Template>
  <TotalTime>0</TotalTime>
  <Pages>3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ICT4001 Capstone Project</vt:lpstr>
    </vt:vector>
  </TitlesOfParts>
  <Company>Singapore Institute of Technology</Company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ICT4001 Capstone Project</dc:title>
  <dc:subject>(Form B) Capstone Project Details</dc:subject>
  <dc:creator>Goh Weihan</dc:creator>
  <dc:description/>
  <cp:lastModifiedBy>ANDREW YAPUTRA</cp:lastModifiedBy>
  <cp:revision>2</cp:revision>
  <cp:lastPrinted>2017-01-11T06:56:00Z</cp:lastPrinted>
  <dcterms:created xsi:type="dcterms:W3CDTF">2026-02-27T17:50:00Z</dcterms:created>
  <dcterms:modified xsi:type="dcterms:W3CDTF">2026-02-27T17:50:00Z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2024-12-27T13:02:38Z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3289e15b-a6fe-4ca7-8493-0329542d14ba</vt:lpwstr>
  </property>
  <property fmtid="{D5CDD505-2E9C-101B-9397-08002B2CF9AE}" pid="8" name="MSIP_Label_3ef8e180-8f22-4ead-b44a-2d560df875da_ContentBits">
    <vt:lpwstr>0</vt:lpwstr>
  </property>
</Properties>
</file>